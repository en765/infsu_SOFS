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25D9" w14:textId="77777777" w:rsidR="00807956" w:rsidRPr="0036615C" w:rsidRDefault="00807956" w:rsidP="00807956">
      <w:pPr>
        <w:pStyle w:val="Naslov"/>
      </w:pPr>
      <w:r w:rsidRPr="0036615C">
        <w:t>Podsjetnik za razgovor i strukturiranje rezultata analize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974"/>
      </w:tblGrid>
      <w:tr w:rsidR="00807956" w:rsidRPr="0036615C" w14:paraId="5D43CB55" w14:textId="77777777">
        <w:tc>
          <w:tcPr>
            <w:tcW w:w="2268" w:type="dxa"/>
          </w:tcPr>
          <w:p w14:paraId="0AC1C050" w14:textId="77777777" w:rsidR="00807956" w:rsidRPr="0036615C" w:rsidRDefault="00807956" w:rsidP="00507C55">
            <w:pPr>
              <w:pStyle w:val="Odlomak"/>
              <w:jc w:val="right"/>
            </w:pPr>
            <w:r w:rsidRPr="0036615C">
              <w:t>Datum/vrijeme</w:t>
            </w:r>
          </w:p>
        </w:tc>
        <w:tc>
          <w:tcPr>
            <w:tcW w:w="6974" w:type="dxa"/>
          </w:tcPr>
          <w:p w14:paraId="45FB85AB" w14:textId="6AB31E39" w:rsidR="00807956" w:rsidRPr="00C9493F" w:rsidRDefault="00807956" w:rsidP="00C9493F">
            <w:pPr>
              <w:pStyle w:val="p1"/>
            </w:pPr>
            <w:r w:rsidRPr="0036615C">
              <w:t xml:space="preserve"> </w:t>
            </w:r>
            <w:r w:rsidR="00C9493F">
              <w:t>18.03.2026. u 10:00</w:t>
            </w:r>
          </w:p>
        </w:tc>
      </w:tr>
      <w:tr w:rsidR="00807956" w:rsidRPr="0036615C" w14:paraId="004FF36C" w14:textId="77777777">
        <w:tc>
          <w:tcPr>
            <w:tcW w:w="2268" w:type="dxa"/>
          </w:tcPr>
          <w:p w14:paraId="0CDC7065" w14:textId="77777777" w:rsidR="00807956" w:rsidRPr="0036615C" w:rsidRDefault="00807956" w:rsidP="00507C55">
            <w:pPr>
              <w:pStyle w:val="Odlomak"/>
              <w:jc w:val="right"/>
            </w:pPr>
            <w:r w:rsidRPr="0036615C">
              <w:t>Mjesto održavanja</w:t>
            </w:r>
          </w:p>
        </w:tc>
        <w:tc>
          <w:tcPr>
            <w:tcW w:w="6974" w:type="dxa"/>
          </w:tcPr>
          <w:p w14:paraId="7FD09779" w14:textId="415BF88E" w:rsidR="00807956" w:rsidRPr="00C9493F" w:rsidRDefault="00C9493F" w:rsidP="00C9493F">
            <w:pPr>
              <w:pStyle w:val="p1"/>
            </w:pPr>
            <w:r>
              <w:t>Fitness studio FitZona, Zagreb</w:t>
            </w:r>
          </w:p>
        </w:tc>
      </w:tr>
      <w:tr w:rsidR="00807956" w:rsidRPr="0036615C" w14:paraId="2BD5F34D" w14:textId="77777777">
        <w:tc>
          <w:tcPr>
            <w:tcW w:w="2268" w:type="dxa"/>
          </w:tcPr>
          <w:p w14:paraId="163A3075" w14:textId="77777777" w:rsidR="00807956" w:rsidRPr="0036615C" w:rsidRDefault="00807956" w:rsidP="00507C55">
            <w:pPr>
              <w:pStyle w:val="Odlomak"/>
              <w:jc w:val="right"/>
            </w:pPr>
            <w:r w:rsidRPr="0036615C">
              <w:t>Sazvao/pripremio</w:t>
            </w:r>
          </w:p>
        </w:tc>
        <w:tc>
          <w:tcPr>
            <w:tcW w:w="6974" w:type="dxa"/>
          </w:tcPr>
          <w:p w14:paraId="5161B127" w14:textId="79647732" w:rsidR="00807956" w:rsidRPr="0036615C" w:rsidRDefault="00C9493F" w:rsidP="00507C55">
            <w:pPr>
              <w:pStyle w:val="Odlomak"/>
              <w:rPr>
                <w:b w:val="0"/>
              </w:rPr>
            </w:pPr>
            <w:r>
              <w:rPr>
                <w:b w:val="0"/>
              </w:rPr>
              <w:t>Elena Nesek, Klara Zaninović</w:t>
            </w:r>
          </w:p>
        </w:tc>
      </w:tr>
      <w:tr w:rsidR="00807956" w:rsidRPr="0036615C" w14:paraId="1F786D6F" w14:textId="77777777">
        <w:tc>
          <w:tcPr>
            <w:tcW w:w="2268" w:type="dxa"/>
          </w:tcPr>
          <w:p w14:paraId="49E39DA0" w14:textId="77777777" w:rsidR="00807956" w:rsidRPr="0036615C" w:rsidRDefault="00807956" w:rsidP="00507C55">
            <w:pPr>
              <w:pStyle w:val="Odlomak"/>
              <w:jc w:val="right"/>
            </w:pPr>
            <w:r w:rsidRPr="0036615C">
              <w:t>Sudjelovali</w:t>
            </w:r>
          </w:p>
        </w:tc>
        <w:tc>
          <w:tcPr>
            <w:tcW w:w="6974" w:type="dxa"/>
          </w:tcPr>
          <w:p w14:paraId="2BC9399F" w14:textId="77777777" w:rsidR="00C9493F" w:rsidRDefault="00C9493F" w:rsidP="00C9493F">
            <w:pPr>
              <w:pStyle w:val="Odlomak"/>
              <w:rPr>
                <w:b w:val="0"/>
              </w:rPr>
            </w:pPr>
            <w:r w:rsidRPr="00C9493F">
              <w:rPr>
                <w:b w:val="0"/>
              </w:rPr>
              <w:t>Elena Nesek, Klara Zaninović</w:t>
            </w:r>
          </w:p>
          <w:p w14:paraId="3C22D5FF" w14:textId="4383A121" w:rsidR="00C9493F" w:rsidRPr="00C9493F" w:rsidRDefault="00C9493F" w:rsidP="00C9493F">
            <w:pPr>
              <w:pStyle w:val="Odlomak"/>
              <w:rPr>
                <w:b w:val="0"/>
              </w:rPr>
            </w:pPr>
            <w:r w:rsidRPr="00C9493F">
              <w:rPr>
                <w:b w:val="0"/>
              </w:rPr>
              <w:t xml:space="preserve">Ana Kovačić, </w:t>
            </w:r>
            <w:r w:rsidRPr="00C9493F">
              <w:rPr>
                <w:rStyle w:val="apple-converted-space"/>
                <w:b w:val="0"/>
              </w:rPr>
              <w:t> </w:t>
            </w:r>
            <w:r w:rsidRPr="00C9493F">
              <w:rPr>
                <w:b w:val="0"/>
              </w:rPr>
              <w:t>djelatnica</w:t>
            </w:r>
            <w:r w:rsidRPr="00C9493F">
              <w:rPr>
                <w:b w:val="0"/>
              </w:rPr>
              <w:t xml:space="preserve"> </w:t>
            </w:r>
            <w:r w:rsidRPr="00C9493F">
              <w:rPr>
                <w:b w:val="0"/>
              </w:rPr>
              <w:t>fitness studija FitZona</w:t>
            </w:r>
          </w:p>
        </w:tc>
      </w:tr>
      <w:tr w:rsidR="00807956" w:rsidRPr="0036615C" w14:paraId="19A3D809" w14:textId="77777777">
        <w:tc>
          <w:tcPr>
            <w:tcW w:w="2268" w:type="dxa"/>
          </w:tcPr>
          <w:p w14:paraId="6A0AEDF9" w14:textId="77777777" w:rsidR="00807956" w:rsidRPr="0036615C" w:rsidRDefault="00807956" w:rsidP="00507C55">
            <w:pPr>
              <w:pStyle w:val="Odlomak"/>
              <w:jc w:val="right"/>
            </w:pPr>
            <w:r w:rsidRPr="0036615C">
              <w:t>Svrha</w:t>
            </w:r>
          </w:p>
        </w:tc>
        <w:tc>
          <w:tcPr>
            <w:tcW w:w="6974" w:type="dxa"/>
          </w:tcPr>
          <w:p w14:paraId="40586191" w14:textId="61B44753" w:rsidR="00807956" w:rsidRPr="00C9493F" w:rsidRDefault="00C9493F" w:rsidP="00C9493F">
            <w:pPr>
              <w:pStyle w:val="p1"/>
            </w:pPr>
            <w:r>
              <w:t>Prikupiti informacije o radu fitness studija, uočiti ključne probleme u organizaciji članova, termina i članarina te definirati zahtjeve za razvoj informacijskog sustava za organizaciju fitness studija.</w:t>
            </w:r>
          </w:p>
        </w:tc>
      </w:tr>
    </w:tbl>
    <w:p w14:paraId="3DA39B60" w14:textId="77777777" w:rsidR="00807956" w:rsidRPr="0036615C" w:rsidRDefault="00807956" w:rsidP="00807956"/>
    <w:p w14:paraId="488C7E00" w14:textId="77777777" w:rsidR="00807956" w:rsidRPr="0036615C" w:rsidRDefault="00807956" w:rsidP="0036615C">
      <w:pPr>
        <w:pStyle w:val="Heading1"/>
      </w:pPr>
      <w:r w:rsidRPr="0036615C">
        <w:t>Djelatnik</w:t>
      </w:r>
    </w:p>
    <w:p w14:paraId="50CAB4D1" w14:textId="5659968F" w:rsidR="00807956" w:rsidRPr="0036615C" w:rsidRDefault="00807956" w:rsidP="00C9493F">
      <w:pPr>
        <w:pStyle w:val="p1"/>
        <w:numPr>
          <w:ilvl w:val="0"/>
          <w:numId w:val="10"/>
        </w:numPr>
      </w:pPr>
      <w:r w:rsidRPr="0036615C">
        <w:t>Ime i prezime:</w:t>
      </w:r>
      <w:r w:rsidR="00C9493F">
        <w:t xml:space="preserve"> </w:t>
      </w:r>
      <w:r w:rsidR="00C9493F">
        <w:t>Ana Kovačević</w:t>
      </w:r>
    </w:p>
    <w:p w14:paraId="6E5A9911" w14:textId="47E2321E" w:rsidR="00807956" w:rsidRPr="0036615C" w:rsidRDefault="00807956" w:rsidP="00C9493F">
      <w:pPr>
        <w:pStyle w:val="p1"/>
        <w:numPr>
          <w:ilvl w:val="0"/>
          <w:numId w:val="11"/>
        </w:numPr>
      </w:pPr>
      <w:r w:rsidRPr="0036615C">
        <w:t>Položaj:</w:t>
      </w:r>
      <w:r w:rsidR="00C9493F">
        <w:t xml:space="preserve"> </w:t>
      </w:r>
      <w:r w:rsidR="00C9493F">
        <w:t>djelatnica fitness studija</w:t>
      </w:r>
    </w:p>
    <w:p w14:paraId="6A5BDD8B" w14:textId="77777777" w:rsidR="00807956" w:rsidRPr="0036615C" w:rsidRDefault="00807956" w:rsidP="00BC01EE"/>
    <w:p w14:paraId="614F00D9" w14:textId="77777777" w:rsidR="00807956" w:rsidRPr="0036615C" w:rsidRDefault="00807956" w:rsidP="0036615C">
      <w:pPr>
        <w:pStyle w:val="Heading1"/>
      </w:pPr>
      <w:r w:rsidRPr="0036615C">
        <w:t>Opis poslova</w:t>
      </w:r>
    </w:p>
    <w:p w14:paraId="2EE07F7E" w14:textId="77777777" w:rsidR="00807956" w:rsidRPr="0036615C" w:rsidRDefault="00807956" w:rsidP="0036615C">
      <w:pPr>
        <w:pStyle w:val="Heading2"/>
      </w:pPr>
      <w:r w:rsidRPr="0036615C">
        <w:t>Poslovi</w:t>
      </w:r>
    </w:p>
    <w:p w14:paraId="0B42A685" w14:textId="77777777" w:rsidR="002F2469" w:rsidRDefault="002F2469" w:rsidP="002F2469">
      <w:pPr>
        <w:pStyle w:val="p1"/>
        <w:numPr>
          <w:ilvl w:val="0"/>
          <w:numId w:val="12"/>
        </w:numPr>
      </w:pPr>
      <w:r>
        <w:t>upis novih članova u evidenciju</w:t>
      </w:r>
    </w:p>
    <w:p w14:paraId="408153FB" w14:textId="77777777" w:rsidR="002F2469" w:rsidRDefault="002F2469" w:rsidP="002F2469">
      <w:pPr>
        <w:pStyle w:val="p1"/>
        <w:numPr>
          <w:ilvl w:val="0"/>
          <w:numId w:val="12"/>
        </w:numPr>
      </w:pPr>
      <w:r>
        <w:t>ažuriranje podataka o postojećim članovima</w:t>
      </w:r>
    </w:p>
    <w:p w14:paraId="37069D48" w14:textId="77777777" w:rsidR="002F2469" w:rsidRDefault="002F2469" w:rsidP="002F2469">
      <w:pPr>
        <w:pStyle w:val="p1"/>
        <w:numPr>
          <w:ilvl w:val="0"/>
          <w:numId w:val="12"/>
        </w:numPr>
      </w:pPr>
      <w:r>
        <w:t>pregled i vođenje statusa članarina</w:t>
      </w:r>
    </w:p>
    <w:p w14:paraId="7E2AE987" w14:textId="77777777" w:rsidR="002F2469" w:rsidRDefault="002F2469" w:rsidP="002F2469">
      <w:pPr>
        <w:pStyle w:val="p1"/>
        <w:numPr>
          <w:ilvl w:val="0"/>
          <w:numId w:val="12"/>
        </w:numPr>
      </w:pPr>
      <w:r>
        <w:t>davanje informacija članovima o rasporedu treninga</w:t>
      </w:r>
    </w:p>
    <w:p w14:paraId="33EB31C5" w14:textId="77777777" w:rsidR="002F2469" w:rsidRDefault="002F2469" w:rsidP="002F2469">
      <w:pPr>
        <w:pStyle w:val="p1"/>
        <w:numPr>
          <w:ilvl w:val="0"/>
          <w:numId w:val="12"/>
        </w:numPr>
      </w:pPr>
      <w:r>
        <w:t>zaprimanje zahtjeva za rezervaciju i otkazivanje termina</w:t>
      </w:r>
    </w:p>
    <w:p w14:paraId="5335FB0F" w14:textId="77777777" w:rsidR="002F2469" w:rsidRDefault="002F2469" w:rsidP="002F2469">
      <w:pPr>
        <w:pStyle w:val="p1"/>
        <w:numPr>
          <w:ilvl w:val="0"/>
          <w:numId w:val="12"/>
        </w:numPr>
      </w:pPr>
      <w:r>
        <w:t>pregled popunjenosti termina</w:t>
      </w:r>
    </w:p>
    <w:p w14:paraId="7C1A9B19" w14:textId="77777777" w:rsidR="002F2469" w:rsidRDefault="002F2469" w:rsidP="002F2469">
      <w:pPr>
        <w:pStyle w:val="p1"/>
        <w:numPr>
          <w:ilvl w:val="0"/>
          <w:numId w:val="12"/>
        </w:numPr>
      </w:pPr>
      <w:r>
        <w:t>komunikacija s trenerima vezano uz raspored i prijavljene članove</w:t>
      </w:r>
    </w:p>
    <w:p w14:paraId="11EF9AF5" w14:textId="77777777" w:rsidR="002F2469" w:rsidRDefault="002F2469" w:rsidP="002F2469">
      <w:pPr>
        <w:pStyle w:val="p1"/>
        <w:numPr>
          <w:ilvl w:val="0"/>
          <w:numId w:val="12"/>
        </w:numPr>
      </w:pPr>
      <w:r>
        <w:t>osnovna administracija vezana uz članstva i termine</w:t>
      </w:r>
    </w:p>
    <w:p w14:paraId="7587C582" w14:textId="6ABF74E4" w:rsidR="00807956" w:rsidRPr="0036615C" w:rsidRDefault="00807956" w:rsidP="002F2469">
      <w:pPr>
        <w:pStyle w:val="Natuknice"/>
        <w:numPr>
          <w:ilvl w:val="0"/>
          <w:numId w:val="0"/>
        </w:numPr>
        <w:ind w:left="714"/>
      </w:pPr>
    </w:p>
    <w:p w14:paraId="74B10A07" w14:textId="77777777" w:rsidR="00807956" w:rsidRPr="0036615C" w:rsidRDefault="00807956" w:rsidP="0036615C">
      <w:pPr>
        <w:pStyle w:val="Heading2"/>
      </w:pPr>
      <w:r w:rsidRPr="0036615C">
        <w:t>Najveći  problemi</w:t>
      </w:r>
    </w:p>
    <w:p w14:paraId="2F28F93F" w14:textId="77777777" w:rsidR="002F2469" w:rsidRDefault="002F2469" w:rsidP="002F2469">
      <w:pPr>
        <w:pStyle w:val="p1"/>
        <w:numPr>
          <w:ilvl w:val="0"/>
          <w:numId w:val="20"/>
        </w:numPr>
      </w:pPr>
      <w:r>
        <w:t>podaci o članovima, terminima i članarinama nisu objedinjeni na jednom mjestu</w:t>
      </w:r>
    </w:p>
    <w:p w14:paraId="51EE9F95" w14:textId="77777777" w:rsidR="002F2469" w:rsidRDefault="002F2469" w:rsidP="002F2469">
      <w:pPr>
        <w:pStyle w:val="p1"/>
        <w:numPr>
          <w:ilvl w:val="0"/>
          <w:numId w:val="20"/>
        </w:numPr>
      </w:pPr>
      <w:r>
        <w:t>pregled rezervacija je nepregledan kada se vodi ručno ili kroz više odvojenih tablica</w:t>
      </w:r>
    </w:p>
    <w:p w14:paraId="4A6CEBB9" w14:textId="77777777" w:rsidR="002F2469" w:rsidRDefault="002F2469" w:rsidP="002F2469">
      <w:pPr>
        <w:pStyle w:val="p1"/>
        <w:numPr>
          <w:ilvl w:val="0"/>
          <w:numId w:val="20"/>
        </w:numPr>
      </w:pPr>
      <w:r>
        <w:t>teško je brzo provjeriti ima li član aktivnu članarinu</w:t>
      </w:r>
    </w:p>
    <w:p w14:paraId="4F9BF4D1" w14:textId="77777777" w:rsidR="002F2469" w:rsidRDefault="002F2469" w:rsidP="002F2469">
      <w:pPr>
        <w:pStyle w:val="p1"/>
        <w:numPr>
          <w:ilvl w:val="0"/>
          <w:numId w:val="20"/>
        </w:numPr>
      </w:pPr>
      <w:r>
        <w:t>može doći do pogreške pri rezervaciji termina koji je već popunjen</w:t>
      </w:r>
    </w:p>
    <w:p w14:paraId="2D0BE33F" w14:textId="77777777" w:rsidR="002F2469" w:rsidRDefault="002F2469" w:rsidP="002F2469">
      <w:pPr>
        <w:pStyle w:val="p1"/>
        <w:numPr>
          <w:ilvl w:val="0"/>
          <w:numId w:val="20"/>
        </w:numPr>
      </w:pPr>
      <w:r>
        <w:t>treneri i recepcija ponekad nemaju ažuran isti pregled rasporeda</w:t>
      </w:r>
    </w:p>
    <w:p w14:paraId="46DAADD9" w14:textId="2590875C" w:rsidR="00807956" w:rsidRPr="0036615C" w:rsidRDefault="00807956" w:rsidP="002F2469">
      <w:pPr>
        <w:pStyle w:val="Natuknice"/>
        <w:numPr>
          <w:ilvl w:val="0"/>
          <w:numId w:val="0"/>
        </w:numPr>
        <w:ind w:left="714"/>
      </w:pPr>
    </w:p>
    <w:p w14:paraId="4E4C28AF" w14:textId="77777777" w:rsidR="00807956" w:rsidRPr="0036615C" w:rsidRDefault="00807956" w:rsidP="00807956"/>
    <w:p w14:paraId="5AC1AD05" w14:textId="77777777" w:rsidR="00807956" w:rsidRPr="0036615C" w:rsidRDefault="00807956" w:rsidP="0036615C">
      <w:pPr>
        <w:pStyle w:val="Heading1"/>
      </w:pPr>
      <w:r w:rsidRPr="0036615C">
        <w:t>Način donošenja odluka i njihova informacijska osnovica</w:t>
      </w:r>
    </w:p>
    <w:p w14:paraId="531784CA" w14:textId="77777777" w:rsidR="00807956" w:rsidRPr="0036615C" w:rsidRDefault="00807956" w:rsidP="0036615C">
      <w:pPr>
        <w:pStyle w:val="Heading2"/>
      </w:pPr>
      <w:bookmarkStart w:id="0" w:name="_Toc455979903"/>
      <w:r w:rsidRPr="0036615C">
        <w:t>Odluke koje se donose</w:t>
      </w:r>
      <w:bookmarkEnd w:id="0"/>
    </w:p>
    <w:p w14:paraId="484E0968" w14:textId="77777777" w:rsidR="00807956" w:rsidRPr="0036615C" w:rsidRDefault="00807956" w:rsidP="00807956">
      <w:pPr>
        <w:tabs>
          <w:tab w:val="left" w:pos="-720"/>
        </w:tabs>
        <w:suppressAutoHyphens/>
        <w:rPr>
          <w:spacing w:val="-3"/>
        </w:rPr>
      </w:pPr>
      <w:r w:rsidRPr="0036615C">
        <w:rPr>
          <w:spacing w:val="-3"/>
        </w:rPr>
        <w:t>Koje su odluke u ingerenciji Cjeline/rukovoditelja/djelatnika:</w:t>
      </w:r>
    </w:p>
    <w:p w14:paraId="74CBB451" w14:textId="1CCBEEC1" w:rsidR="00807956" w:rsidRPr="0036615C" w:rsidRDefault="00807956" w:rsidP="002F2469">
      <w:pPr>
        <w:pStyle w:val="p1"/>
        <w:numPr>
          <w:ilvl w:val="0"/>
          <w:numId w:val="23"/>
        </w:numPr>
      </w:pPr>
      <w:r w:rsidRPr="0036615C">
        <w:t>Organizacijske:</w:t>
      </w:r>
      <w:r w:rsidR="002F2469">
        <w:t xml:space="preserve"> </w:t>
      </w:r>
      <w:r w:rsidR="002F2469">
        <w:t>određivanje rasporeda treninga</w:t>
      </w:r>
      <w:r w:rsidR="002F2469">
        <w:t xml:space="preserve">, </w:t>
      </w:r>
      <w:r w:rsidR="002F2469">
        <w:t>izmjena termina treninga</w:t>
      </w:r>
      <w:r w:rsidR="002F2469">
        <w:t xml:space="preserve">, </w:t>
      </w:r>
      <w:r w:rsidR="002F2469">
        <w:t>prihvaćanje ili odbijanje rezervacije termina</w:t>
      </w:r>
    </w:p>
    <w:p w14:paraId="45D189F3" w14:textId="43AA9169" w:rsidR="00807956" w:rsidRPr="0036615C" w:rsidRDefault="00807956" w:rsidP="002F2469">
      <w:pPr>
        <w:pStyle w:val="p1"/>
        <w:numPr>
          <w:ilvl w:val="0"/>
          <w:numId w:val="24"/>
        </w:numPr>
      </w:pPr>
      <w:r w:rsidRPr="0036615C">
        <w:t>Financijske:</w:t>
      </w:r>
      <w:r w:rsidR="002F2469" w:rsidRPr="002F2469">
        <w:t xml:space="preserve"> </w:t>
      </w:r>
      <w:r w:rsidR="002F2469">
        <w:t>dodjela vrste članarine članu</w:t>
      </w:r>
      <w:r w:rsidR="002F2469">
        <w:t xml:space="preserve">, </w:t>
      </w:r>
      <w:r w:rsidR="002F2469">
        <w:t>provjera statusa članarine kao aktivne ili neaktivne</w:t>
      </w:r>
    </w:p>
    <w:p w14:paraId="12A6194E" w14:textId="32F93570" w:rsidR="00807956" w:rsidRPr="0036615C" w:rsidRDefault="00807956" w:rsidP="002F2469">
      <w:pPr>
        <w:pStyle w:val="p1"/>
        <w:numPr>
          <w:ilvl w:val="0"/>
          <w:numId w:val="25"/>
        </w:numPr>
      </w:pPr>
      <w:r w:rsidRPr="0036615C">
        <w:t>Kadrovske:</w:t>
      </w:r>
      <w:r w:rsidR="002F2469" w:rsidRPr="002F2469">
        <w:t xml:space="preserve"> </w:t>
      </w:r>
      <w:r w:rsidR="002F2469">
        <w:t>raspored trenera po terminima</w:t>
      </w:r>
      <w:r w:rsidR="002F2469">
        <w:t xml:space="preserve">, </w:t>
      </w:r>
      <w:r w:rsidR="002F2469">
        <w:t>zamjena trenera u slučaju odsutnosti</w:t>
      </w:r>
    </w:p>
    <w:p w14:paraId="092579A4" w14:textId="324E9C32" w:rsidR="00807956" w:rsidRPr="0036615C" w:rsidRDefault="00807956" w:rsidP="002F2469">
      <w:pPr>
        <w:pStyle w:val="p1"/>
        <w:numPr>
          <w:ilvl w:val="0"/>
          <w:numId w:val="26"/>
        </w:numPr>
      </w:pPr>
      <w:r w:rsidRPr="0036615C">
        <w:t>Ostale:</w:t>
      </w:r>
      <w:r w:rsidR="002F2469">
        <w:t xml:space="preserve"> </w:t>
      </w:r>
      <w:r w:rsidR="002F2469">
        <w:t>pregled statusa članova</w:t>
      </w:r>
      <w:r w:rsidR="002F2469">
        <w:t xml:space="preserve">, </w:t>
      </w:r>
      <w:r w:rsidR="002F2469">
        <w:t>pregled rezervacija i popunjenosti termina</w:t>
      </w:r>
    </w:p>
    <w:p w14:paraId="7DB833CF" w14:textId="77777777" w:rsidR="00807956" w:rsidRPr="0036615C" w:rsidRDefault="00807956" w:rsidP="0036615C">
      <w:pPr>
        <w:pStyle w:val="Heading2"/>
      </w:pPr>
      <w:r w:rsidRPr="0036615C">
        <w:t>Potrebne informacije</w:t>
      </w:r>
    </w:p>
    <w:p w14:paraId="3EA133DB" w14:textId="0EDAB24E" w:rsidR="002F2469" w:rsidRDefault="002F2469" w:rsidP="002F2469">
      <w:pPr>
        <w:pStyle w:val="p1"/>
        <w:ind w:left="720"/>
      </w:pPr>
      <w:bookmarkStart w:id="1" w:name="_Toc455979905"/>
      <w:r>
        <w:t>podaci o članu</w:t>
      </w:r>
      <w:r>
        <w:t xml:space="preserve">, </w:t>
      </w:r>
      <w:r>
        <w:t>vrsta članarine</w:t>
      </w:r>
      <w:r>
        <w:t xml:space="preserve">, </w:t>
      </w:r>
      <w:r>
        <w:t>status članarine</w:t>
      </w:r>
      <w:r>
        <w:t xml:space="preserve">, </w:t>
      </w:r>
      <w:r>
        <w:t>raspored termina</w:t>
      </w:r>
      <w:r>
        <w:t xml:space="preserve">, </w:t>
      </w:r>
      <w:r>
        <w:t>dostupnost trenera</w:t>
      </w:r>
      <w:r>
        <w:t xml:space="preserve">, </w:t>
      </w:r>
      <w:r>
        <w:t>broj prijavljenih članova po terminu</w:t>
      </w:r>
      <w:r>
        <w:t xml:space="preserve">, </w:t>
      </w:r>
      <w:r>
        <w:t>informacija o slobodnim mjestima po terminu</w:t>
      </w:r>
    </w:p>
    <w:p w14:paraId="68E0FA8C" w14:textId="77777777" w:rsidR="00807956" w:rsidRPr="0036615C" w:rsidRDefault="00807956" w:rsidP="0036615C">
      <w:pPr>
        <w:pStyle w:val="Heading2"/>
      </w:pPr>
      <w:bookmarkStart w:id="2" w:name="_Toc455979906"/>
      <w:bookmarkEnd w:id="1"/>
      <w:r w:rsidRPr="0036615C">
        <w:t>Stvaranje novih informacija</w:t>
      </w:r>
      <w:bookmarkEnd w:id="2"/>
    </w:p>
    <w:p w14:paraId="19F8CE6A" w14:textId="77777777" w:rsidR="00807956" w:rsidRPr="0036615C" w:rsidRDefault="00807956" w:rsidP="00807956">
      <w:r w:rsidRPr="0036615C">
        <w:t>Koje informacije se stvaraju u Cjelini i kako se distribuiraju:</w:t>
      </w:r>
    </w:p>
    <w:p w14:paraId="79136E27" w14:textId="6874C328" w:rsidR="00807956" w:rsidRPr="0036615C" w:rsidRDefault="00807956" w:rsidP="003656A5">
      <w:pPr>
        <w:pStyle w:val="p1"/>
        <w:numPr>
          <w:ilvl w:val="0"/>
          <w:numId w:val="29"/>
        </w:numPr>
      </w:pPr>
      <w:r w:rsidRPr="0036615C">
        <w:t>Usmeno:</w:t>
      </w:r>
      <w:r w:rsidR="003656A5">
        <w:t xml:space="preserve"> </w:t>
      </w:r>
      <w:r w:rsidR="003656A5">
        <w:t>članovima o slobodnim terminima</w:t>
      </w:r>
      <w:r w:rsidR="003656A5">
        <w:t xml:space="preserve">, </w:t>
      </w:r>
      <w:r w:rsidR="003656A5">
        <w:t>trenerima o popisu prijavljenih članova</w:t>
      </w:r>
    </w:p>
    <w:p w14:paraId="7975D077" w14:textId="7A60729A" w:rsidR="00807956" w:rsidRPr="0036615C" w:rsidRDefault="00807956" w:rsidP="003656A5">
      <w:pPr>
        <w:pStyle w:val="p1"/>
        <w:numPr>
          <w:ilvl w:val="0"/>
          <w:numId w:val="31"/>
        </w:numPr>
      </w:pPr>
      <w:r w:rsidRPr="0036615C">
        <w:t>Pismeno, nestrukturirano</w:t>
      </w:r>
      <w:r w:rsidR="003656A5">
        <w:t xml:space="preserve">: </w:t>
      </w:r>
      <w:r w:rsidR="003656A5">
        <w:t>poruke članovima o promjeni termina</w:t>
      </w:r>
      <w:r w:rsidR="003656A5">
        <w:t xml:space="preserve">, </w:t>
      </w:r>
      <w:r w:rsidR="003656A5">
        <w:t>poruke trenerima o ažuriranom rasporedu</w:t>
      </w:r>
    </w:p>
    <w:p w14:paraId="37CB60A3" w14:textId="1CF0453C" w:rsidR="00807956" w:rsidRPr="0036615C" w:rsidRDefault="00807956" w:rsidP="003656A5">
      <w:pPr>
        <w:pStyle w:val="p1"/>
        <w:numPr>
          <w:ilvl w:val="0"/>
          <w:numId w:val="34"/>
        </w:numPr>
      </w:pPr>
      <w:r w:rsidRPr="0036615C">
        <w:t>Pismeno, strukturirano</w:t>
      </w:r>
      <w:r w:rsidR="003656A5">
        <w:t xml:space="preserve">: </w:t>
      </w:r>
      <w:r w:rsidR="003656A5">
        <w:t>raspored treninga</w:t>
      </w:r>
      <w:r w:rsidR="003656A5">
        <w:t xml:space="preserve">, </w:t>
      </w:r>
      <w:r w:rsidR="003656A5">
        <w:t>evidencija članova</w:t>
      </w:r>
      <w:r w:rsidR="003656A5">
        <w:t xml:space="preserve">, </w:t>
      </w:r>
      <w:r w:rsidR="003656A5">
        <w:t>evidencija članarina</w:t>
      </w:r>
    </w:p>
    <w:p w14:paraId="10472D5A" w14:textId="61C54CF2" w:rsidR="00807956" w:rsidRPr="0036615C" w:rsidRDefault="00807956" w:rsidP="003656A5">
      <w:pPr>
        <w:pStyle w:val="p1"/>
        <w:numPr>
          <w:ilvl w:val="0"/>
          <w:numId w:val="35"/>
        </w:numPr>
      </w:pPr>
      <w:r w:rsidRPr="0036615C">
        <w:t>Unosom u pojedinačna osobna računala:</w:t>
      </w:r>
      <w:r w:rsidR="003656A5">
        <w:t xml:space="preserve"> </w:t>
      </w:r>
      <w:r w:rsidR="003656A5">
        <w:t>članovi</w:t>
      </w:r>
      <w:r w:rsidR="003656A5">
        <w:t>, t</w:t>
      </w:r>
      <w:r w:rsidR="003656A5">
        <w:t>ermini</w:t>
      </w:r>
      <w:r w:rsidR="003656A5">
        <w:t xml:space="preserve">, </w:t>
      </w:r>
      <w:r w:rsidR="003656A5">
        <w:t>rezervacije</w:t>
      </w:r>
      <w:r w:rsidR="003656A5">
        <w:t xml:space="preserve">, </w:t>
      </w:r>
      <w:r w:rsidR="003656A5">
        <w:t>status članarina</w:t>
      </w:r>
    </w:p>
    <w:p w14:paraId="15A38AE6" w14:textId="3D63F655" w:rsidR="00807956" w:rsidRPr="0036615C" w:rsidRDefault="00807956" w:rsidP="003656A5">
      <w:pPr>
        <w:pStyle w:val="p1"/>
        <w:numPr>
          <w:ilvl w:val="0"/>
          <w:numId w:val="36"/>
        </w:numPr>
      </w:pPr>
      <w:r w:rsidRPr="0036615C">
        <w:t>Izravnim unosom u informacijski sustav</w:t>
      </w:r>
      <w:r w:rsidR="003656A5">
        <w:t xml:space="preserve">: </w:t>
      </w:r>
      <w:r w:rsidR="003656A5">
        <w:t>trenutno se ne koristi, ali se očekuje unos podataka o članovima, terminima, rezervacijama i članarinama u budući sustav</w:t>
      </w:r>
    </w:p>
    <w:p w14:paraId="3E144BAF" w14:textId="77777777" w:rsidR="00807956" w:rsidRPr="0036615C" w:rsidRDefault="00807956" w:rsidP="0036615C">
      <w:pPr>
        <w:pStyle w:val="Heading2"/>
      </w:pPr>
      <w:r w:rsidRPr="0036615C">
        <w:t>Opis problema do kojih dolazi zbog nedostatka informacija</w:t>
      </w:r>
    </w:p>
    <w:p w14:paraId="50F8862E" w14:textId="77777777" w:rsidR="002856C7" w:rsidRDefault="002856C7" w:rsidP="002856C7">
      <w:pPr>
        <w:pStyle w:val="p1"/>
        <w:numPr>
          <w:ilvl w:val="0"/>
          <w:numId w:val="37"/>
        </w:numPr>
      </w:pPr>
      <w:r>
        <w:t>nedostaje jedinstven pregled članova, termina i članarina</w:t>
      </w:r>
    </w:p>
    <w:p w14:paraId="69406C9F" w14:textId="77777777" w:rsidR="002856C7" w:rsidRDefault="002856C7" w:rsidP="002856C7">
      <w:pPr>
        <w:pStyle w:val="p1"/>
        <w:numPr>
          <w:ilvl w:val="0"/>
          <w:numId w:val="37"/>
        </w:numPr>
      </w:pPr>
      <w:r>
        <w:t>nije odmah vidljivo može li član rezervirati određeni termin</w:t>
      </w:r>
    </w:p>
    <w:p w14:paraId="67940EC3" w14:textId="77777777" w:rsidR="002856C7" w:rsidRDefault="002856C7" w:rsidP="002856C7">
      <w:pPr>
        <w:pStyle w:val="p1"/>
        <w:numPr>
          <w:ilvl w:val="0"/>
          <w:numId w:val="37"/>
        </w:numPr>
      </w:pPr>
      <w:r>
        <w:t>nije uvijek jasno koji su termini popunjeni</w:t>
      </w:r>
    </w:p>
    <w:p w14:paraId="36074A79" w14:textId="77777777" w:rsidR="002856C7" w:rsidRDefault="002856C7" w:rsidP="002856C7">
      <w:pPr>
        <w:pStyle w:val="p1"/>
        <w:numPr>
          <w:ilvl w:val="0"/>
          <w:numId w:val="37"/>
        </w:numPr>
      </w:pPr>
      <w:r>
        <w:t>treneri ponekad nemaju ažuran popis prijavljenih članova</w:t>
      </w:r>
    </w:p>
    <w:p w14:paraId="0AFB591C" w14:textId="6D3FBA69" w:rsidR="00807956" w:rsidRDefault="002856C7" w:rsidP="002856C7">
      <w:pPr>
        <w:ind w:left="284"/>
      </w:pPr>
      <w:r>
        <w:t xml:space="preserve">Posljedice: </w:t>
      </w:r>
    </w:p>
    <w:p w14:paraId="55021BEB" w14:textId="77777777" w:rsidR="002856C7" w:rsidRDefault="002856C7" w:rsidP="002856C7">
      <w:pPr>
        <w:pStyle w:val="p1"/>
        <w:numPr>
          <w:ilvl w:val="0"/>
          <w:numId w:val="38"/>
        </w:numPr>
      </w:pPr>
      <w:r>
        <w:t>sporija obrada rezervacija</w:t>
      </w:r>
    </w:p>
    <w:p w14:paraId="4CF5F4E4" w14:textId="77777777" w:rsidR="002856C7" w:rsidRDefault="002856C7" w:rsidP="002856C7">
      <w:pPr>
        <w:pStyle w:val="p1"/>
        <w:numPr>
          <w:ilvl w:val="0"/>
          <w:numId w:val="38"/>
        </w:numPr>
      </w:pPr>
      <w:r>
        <w:t>veća mogućnost administrativne pogreške</w:t>
      </w:r>
    </w:p>
    <w:p w14:paraId="12C0A599" w14:textId="77777777" w:rsidR="002856C7" w:rsidRDefault="002856C7" w:rsidP="002856C7">
      <w:pPr>
        <w:pStyle w:val="p1"/>
        <w:numPr>
          <w:ilvl w:val="0"/>
          <w:numId w:val="38"/>
        </w:numPr>
      </w:pPr>
      <w:r>
        <w:t>dodatno vrijeme za provjeru podataka</w:t>
      </w:r>
    </w:p>
    <w:p w14:paraId="039D9F19" w14:textId="77777777" w:rsidR="002856C7" w:rsidRDefault="002856C7" w:rsidP="002856C7">
      <w:pPr>
        <w:pStyle w:val="p1"/>
        <w:numPr>
          <w:ilvl w:val="0"/>
          <w:numId w:val="38"/>
        </w:numPr>
      </w:pPr>
      <w:r>
        <w:t>slabija preglednost rada studija</w:t>
      </w:r>
    </w:p>
    <w:p w14:paraId="52743694" w14:textId="77777777" w:rsidR="002856C7" w:rsidRPr="0036615C" w:rsidRDefault="002856C7" w:rsidP="002856C7">
      <w:pPr>
        <w:ind w:left="284"/>
      </w:pPr>
    </w:p>
    <w:p w14:paraId="679645BC" w14:textId="77777777" w:rsidR="00807956" w:rsidRPr="0036615C" w:rsidRDefault="00807956" w:rsidP="0036615C">
      <w:pPr>
        <w:pStyle w:val="Heading1"/>
      </w:pPr>
      <w:r w:rsidRPr="0036615C">
        <w:lastRenderedPageBreak/>
        <w:t>Kritični faktori uspjeha i njihov značaj</w:t>
      </w:r>
    </w:p>
    <w:p w14:paraId="0AFE30D7" w14:textId="77777777" w:rsidR="00807956" w:rsidRDefault="00807956" w:rsidP="0036615C">
      <w:pPr>
        <w:pStyle w:val="Heading2"/>
      </w:pPr>
      <w:bookmarkStart w:id="3" w:name="_Toc455979909"/>
      <w:r w:rsidRPr="0036615C">
        <w:t>Kritični faktori uspjeha</w:t>
      </w:r>
      <w:bookmarkEnd w:id="3"/>
    </w:p>
    <w:p w14:paraId="3FA328A2" w14:textId="77777777" w:rsidR="00ED738E" w:rsidRDefault="00ED738E" w:rsidP="00ED738E">
      <w:pPr>
        <w:pStyle w:val="p1"/>
        <w:numPr>
          <w:ilvl w:val="0"/>
          <w:numId w:val="39"/>
        </w:numPr>
      </w:pPr>
      <w:r>
        <w:t>točna i ažurna evidencija članova</w:t>
      </w:r>
    </w:p>
    <w:p w14:paraId="715A94C2" w14:textId="77777777" w:rsidR="00ED738E" w:rsidRDefault="00ED738E" w:rsidP="00ED738E">
      <w:pPr>
        <w:pStyle w:val="p1"/>
        <w:numPr>
          <w:ilvl w:val="0"/>
          <w:numId w:val="39"/>
        </w:numPr>
      </w:pPr>
      <w:r>
        <w:t>pregledan raspored treninga</w:t>
      </w:r>
    </w:p>
    <w:p w14:paraId="3B09C260" w14:textId="77777777" w:rsidR="00ED738E" w:rsidRDefault="00ED738E" w:rsidP="00ED738E">
      <w:pPr>
        <w:pStyle w:val="p1"/>
        <w:numPr>
          <w:ilvl w:val="0"/>
          <w:numId w:val="39"/>
        </w:numPr>
      </w:pPr>
      <w:r>
        <w:t>točna obrada rezervacija i otkazivanja termina</w:t>
      </w:r>
    </w:p>
    <w:p w14:paraId="741A3BD5" w14:textId="77777777" w:rsidR="00ED738E" w:rsidRDefault="00ED738E" w:rsidP="00ED738E">
      <w:pPr>
        <w:pStyle w:val="p1"/>
      </w:pPr>
      <w:r>
        <w:t>Što bi najviše unaprijedilo rad:</w:t>
      </w:r>
    </w:p>
    <w:p w14:paraId="2D765E41" w14:textId="77777777" w:rsidR="00ED738E" w:rsidRDefault="00ED738E" w:rsidP="00ED738E">
      <w:pPr>
        <w:pStyle w:val="p1"/>
        <w:numPr>
          <w:ilvl w:val="0"/>
          <w:numId w:val="40"/>
        </w:numPr>
      </w:pPr>
      <w:r>
        <w:t>brži pristup podacima</w:t>
      </w:r>
    </w:p>
    <w:p w14:paraId="310AB177" w14:textId="77777777" w:rsidR="00ED738E" w:rsidRDefault="00ED738E" w:rsidP="00ED738E">
      <w:pPr>
        <w:pStyle w:val="p1"/>
        <w:numPr>
          <w:ilvl w:val="0"/>
          <w:numId w:val="40"/>
        </w:numPr>
      </w:pPr>
      <w:r>
        <w:t>manji broj pogrešaka pri rezervaciji</w:t>
      </w:r>
    </w:p>
    <w:p w14:paraId="0246F182" w14:textId="77777777" w:rsidR="00ED738E" w:rsidRDefault="00ED738E" w:rsidP="00ED738E">
      <w:pPr>
        <w:pStyle w:val="p1"/>
        <w:numPr>
          <w:ilvl w:val="0"/>
          <w:numId w:val="40"/>
        </w:numPr>
      </w:pPr>
      <w:r>
        <w:t>bolju organizaciju rada recepcije i trenera</w:t>
      </w:r>
    </w:p>
    <w:p w14:paraId="76ABC271" w14:textId="77777777" w:rsidR="00ED738E" w:rsidRDefault="00ED738E" w:rsidP="00ED738E">
      <w:pPr>
        <w:pStyle w:val="p1"/>
        <w:numPr>
          <w:ilvl w:val="0"/>
          <w:numId w:val="40"/>
        </w:numPr>
      </w:pPr>
      <w:r>
        <w:t>veću preglednost statusa članarina</w:t>
      </w:r>
    </w:p>
    <w:p w14:paraId="46C9A024" w14:textId="77777777" w:rsidR="00ED738E" w:rsidRPr="00ED738E" w:rsidRDefault="00ED738E" w:rsidP="00ED738E"/>
    <w:p w14:paraId="548617B7" w14:textId="77777777" w:rsidR="00807956" w:rsidRPr="0036615C" w:rsidRDefault="001F6870" w:rsidP="0036615C">
      <w:pPr>
        <w:pStyle w:val="Heading1"/>
      </w:pPr>
      <w:r>
        <w:t>Organizacijska struktura</w:t>
      </w:r>
    </w:p>
    <w:p w14:paraId="3748A285" w14:textId="77777777" w:rsidR="00807956" w:rsidRPr="0036615C" w:rsidRDefault="00807956" w:rsidP="0036615C">
      <w:pPr>
        <w:pStyle w:val="Heading2"/>
      </w:pPr>
      <w:r w:rsidRPr="0036615C">
        <w:t xml:space="preserve">Organizacijske </w:t>
      </w:r>
      <w:r w:rsidR="001F6870">
        <w:t>cjeline</w:t>
      </w:r>
    </w:p>
    <w:p w14:paraId="08D7B9CE" w14:textId="77777777" w:rsidR="00564C0A" w:rsidRDefault="00564C0A" w:rsidP="00564C0A">
      <w:pPr>
        <w:pStyle w:val="p1"/>
        <w:numPr>
          <w:ilvl w:val="0"/>
          <w:numId w:val="41"/>
        </w:numPr>
      </w:pPr>
      <w:bookmarkStart w:id="4" w:name="_Toc455979913"/>
      <w:r>
        <w:t>recepcija</w:t>
      </w:r>
    </w:p>
    <w:p w14:paraId="56FFBAB9" w14:textId="77777777" w:rsidR="00564C0A" w:rsidRDefault="00564C0A" w:rsidP="00564C0A">
      <w:pPr>
        <w:pStyle w:val="p1"/>
        <w:numPr>
          <w:ilvl w:val="0"/>
          <w:numId w:val="41"/>
        </w:numPr>
      </w:pPr>
      <w:r>
        <w:t>treneri</w:t>
      </w:r>
    </w:p>
    <w:p w14:paraId="653A8F17" w14:textId="3D6400B7" w:rsidR="00564C0A" w:rsidRDefault="00564C0A" w:rsidP="00564C0A">
      <w:pPr>
        <w:pStyle w:val="p1"/>
        <w:numPr>
          <w:ilvl w:val="0"/>
          <w:numId w:val="41"/>
        </w:numPr>
      </w:pPr>
      <w:r>
        <w:t>članovi kao korisnici usluga</w:t>
      </w:r>
    </w:p>
    <w:p w14:paraId="28586980" w14:textId="77777777" w:rsidR="00564C0A" w:rsidRPr="00564C0A" w:rsidRDefault="00564C0A" w:rsidP="00564C0A">
      <w:pPr>
        <w:pStyle w:val="p1"/>
      </w:pPr>
      <w:r w:rsidRPr="00564C0A">
        <w:t>Moguće promjene:</w:t>
      </w:r>
    </w:p>
    <w:p w14:paraId="62D42C97" w14:textId="77777777" w:rsidR="00564C0A" w:rsidRDefault="00564C0A" w:rsidP="00564C0A">
      <w:pPr>
        <w:pStyle w:val="p1"/>
        <w:numPr>
          <w:ilvl w:val="0"/>
          <w:numId w:val="42"/>
        </w:numPr>
      </w:pPr>
      <w:r>
        <w:t>uvođenje jedinstvenog sustava za članove, termine, rezervacije i članarine</w:t>
      </w:r>
    </w:p>
    <w:p w14:paraId="6D8EA192" w14:textId="764D779C" w:rsidR="00D62D99" w:rsidRDefault="00564C0A" w:rsidP="00D62D99">
      <w:pPr>
        <w:pStyle w:val="p1"/>
        <w:numPr>
          <w:ilvl w:val="0"/>
          <w:numId w:val="42"/>
        </w:numPr>
      </w:pPr>
      <w:r>
        <w:t>bolja povezanost recepcije i trenera kroz zajednički pregled rasporeda</w:t>
      </w:r>
      <w:bookmarkEnd w:id="4"/>
    </w:p>
    <w:p w14:paraId="15B37A41" w14:textId="658DE2F2" w:rsidR="00D62D99" w:rsidRDefault="00D62D99" w:rsidP="00D62D99">
      <w:pPr>
        <w:pStyle w:val="Heading1"/>
      </w:pPr>
      <w:r>
        <w:t>Reprezentativni primjeri prikupljenih dokumenata</w:t>
      </w:r>
    </w:p>
    <w:p w14:paraId="64472DFA" w14:textId="77777777" w:rsidR="00D62D99" w:rsidRDefault="00D62D99" w:rsidP="00D62D99"/>
    <w:p w14:paraId="42D9640D" w14:textId="77777777" w:rsidR="00D62D99" w:rsidRDefault="00D62D99" w:rsidP="00D62D99">
      <w:pPr>
        <w:keepNext/>
      </w:pPr>
      <w:r>
        <w:fldChar w:fldCharType="begin"/>
      </w:r>
      <w:r>
        <w:instrText xml:space="preserve"> INCLUDEPICTURE "https://www.ventura-fitness.hr/wp-content/uploads/2025/03/raspored2025.jpg" \* MERGEFORMATINET </w:instrText>
      </w:r>
      <w:r>
        <w:fldChar w:fldCharType="separate"/>
      </w:r>
      <w:r w:rsidR="00F14F3B">
        <w:rPr>
          <w:noProof/>
        </w:rPr>
        <w:pict w14:anchorId="5E98CE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aspored treninga – Ventura fitness" style="width:363.8pt;height:177.45pt;mso-width-percent:0;mso-height-percent:0;mso-width-percent:0;mso-height-percent:0">
            <v:imagedata r:id="rId10" r:href="rId11"/>
          </v:shape>
        </w:pict>
      </w:r>
      <w:r>
        <w:fldChar w:fldCharType="end"/>
      </w:r>
    </w:p>
    <w:p w14:paraId="51E3CD7C" w14:textId="30D329AF" w:rsidR="00D62D99" w:rsidRPr="00D62D99" w:rsidRDefault="00D62D99" w:rsidP="00D62D99">
      <w:pPr>
        <w:pStyle w:val="Caption"/>
        <w:jc w:val="center"/>
        <w:rPr>
          <w:sz w:val="15"/>
          <w:szCs w:val="10"/>
        </w:rPr>
      </w:pPr>
      <w:r w:rsidRPr="00D62D99">
        <w:rPr>
          <w:sz w:val="15"/>
          <w:szCs w:val="10"/>
        </w:rPr>
        <w:t xml:space="preserve">Slika </w:t>
      </w:r>
      <w:r w:rsidRPr="00D62D99">
        <w:rPr>
          <w:sz w:val="15"/>
          <w:szCs w:val="10"/>
        </w:rPr>
        <w:fldChar w:fldCharType="begin"/>
      </w:r>
      <w:r w:rsidRPr="00D62D99">
        <w:rPr>
          <w:sz w:val="15"/>
          <w:szCs w:val="10"/>
        </w:rPr>
        <w:instrText xml:space="preserve"> SEQ Slika \* ARABIC </w:instrText>
      </w:r>
      <w:r w:rsidRPr="00D62D99">
        <w:rPr>
          <w:sz w:val="15"/>
          <w:szCs w:val="10"/>
        </w:rPr>
        <w:fldChar w:fldCharType="separate"/>
      </w:r>
      <w:r w:rsidR="00D72032">
        <w:rPr>
          <w:noProof/>
          <w:sz w:val="15"/>
          <w:szCs w:val="10"/>
        </w:rPr>
        <w:t>1</w:t>
      </w:r>
      <w:r w:rsidRPr="00D62D99">
        <w:rPr>
          <w:sz w:val="15"/>
          <w:szCs w:val="10"/>
        </w:rPr>
        <w:fldChar w:fldCharType="end"/>
      </w:r>
      <w:r w:rsidRPr="00D62D99">
        <w:rPr>
          <w:sz w:val="15"/>
          <w:szCs w:val="10"/>
        </w:rPr>
        <w:t xml:space="preserve"> - primjer rasporeda treninga</w:t>
      </w:r>
    </w:p>
    <w:p w14:paraId="6BE2FF3A" w14:textId="5169F913" w:rsidR="00D72032" w:rsidRDefault="00BA20E9" w:rsidP="00D72032">
      <w:pPr>
        <w:pStyle w:val="Heading1"/>
        <w:numPr>
          <w:ilvl w:val="0"/>
          <w:numId w:val="0"/>
        </w:numPr>
      </w:pPr>
      <w:r>
        <w:br w:type="page"/>
      </w:r>
      <w:r w:rsidR="00000000" w:rsidRPr="007311A4">
        <w:rPr>
          <w:noProof/>
        </w:rPr>
        <w:lastRenderedPageBreak/>
        <w:pict w14:anchorId="7F7EFEA0">
          <v:shape id="Picture 1" o:spid="_x0000_i1026" type="#_x0000_t75" alt="A screenshot of a computer&#10;&#10;AI-generated content may be incorrect." style="width:451.6pt;height:138.3pt;visibility:visible;mso-wrap-style:square">
            <v:imagedata r:id="rId12" o:title="A screenshot of a computer&#10;&#10;AI-generated content may be incorrect"/>
          </v:shape>
        </w:pict>
      </w:r>
    </w:p>
    <w:p w14:paraId="0DC9F263" w14:textId="6DABEF67" w:rsidR="00807956" w:rsidRPr="00D72032" w:rsidRDefault="00D72032" w:rsidP="00D72032">
      <w:pPr>
        <w:pStyle w:val="Caption"/>
        <w:jc w:val="center"/>
        <w:rPr>
          <w:sz w:val="15"/>
          <w:szCs w:val="10"/>
        </w:rPr>
      </w:pPr>
      <w:r w:rsidRPr="00D72032">
        <w:rPr>
          <w:sz w:val="15"/>
          <w:szCs w:val="10"/>
        </w:rPr>
        <w:t xml:space="preserve">Slika </w:t>
      </w:r>
      <w:r w:rsidRPr="00D72032">
        <w:rPr>
          <w:sz w:val="15"/>
          <w:szCs w:val="10"/>
        </w:rPr>
        <w:fldChar w:fldCharType="begin"/>
      </w:r>
      <w:r w:rsidRPr="00D72032">
        <w:rPr>
          <w:sz w:val="15"/>
          <w:szCs w:val="10"/>
        </w:rPr>
        <w:instrText xml:space="preserve"> SEQ Slika \* ARABIC </w:instrText>
      </w:r>
      <w:r w:rsidRPr="00D72032">
        <w:rPr>
          <w:sz w:val="15"/>
          <w:szCs w:val="10"/>
        </w:rPr>
        <w:fldChar w:fldCharType="separate"/>
      </w:r>
      <w:r w:rsidRPr="00D72032">
        <w:rPr>
          <w:noProof/>
          <w:sz w:val="15"/>
          <w:szCs w:val="10"/>
        </w:rPr>
        <w:t>2</w:t>
      </w:r>
      <w:r w:rsidRPr="00D72032">
        <w:rPr>
          <w:sz w:val="15"/>
          <w:szCs w:val="10"/>
        </w:rPr>
        <w:fldChar w:fldCharType="end"/>
      </w:r>
      <w:r w:rsidRPr="00D72032">
        <w:rPr>
          <w:sz w:val="15"/>
          <w:szCs w:val="10"/>
        </w:rPr>
        <w:t xml:space="preserve"> - evidencija članova</w:t>
      </w:r>
    </w:p>
    <w:p w14:paraId="3872BE93" w14:textId="77777777" w:rsidR="00D62D99" w:rsidRDefault="00D62D99" w:rsidP="00D62D99"/>
    <w:p w14:paraId="6BB387A7" w14:textId="77777777" w:rsidR="00D62D99" w:rsidRPr="00D62D99" w:rsidRDefault="00D62D99" w:rsidP="00D62D99"/>
    <w:p w14:paraId="6C1B132A" w14:textId="01C688A4" w:rsidR="00D83179" w:rsidRDefault="00D83179" w:rsidP="00D83179">
      <w:pPr>
        <w:jc w:val="right"/>
        <w:outlineLvl w:val="0"/>
        <w:rPr>
          <w:b/>
        </w:rPr>
      </w:pPr>
      <w:r>
        <w:rPr>
          <w:b/>
        </w:rPr>
        <w:t>Sastavio:</w:t>
      </w:r>
      <w:r w:rsidR="00D62D99">
        <w:rPr>
          <w:b/>
        </w:rPr>
        <w:t xml:space="preserve"> Elena Nesek, Klara Zaninović</w:t>
      </w:r>
    </w:p>
    <w:p w14:paraId="65BB166F" w14:textId="77777777" w:rsidR="00D83179" w:rsidRDefault="00D83179" w:rsidP="00D83179">
      <w:pPr>
        <w:jc w:val="right"/>
      </w:pPr>
    </w:p>
    <w:p w14:paraId="55589AFB" w14:textId="77777777" w:rsidR="00D83179" w:rsidRDefault="00D83179" w:rsidP="00D83179">
      <w:pPr>
        <w:jc w:val="right"/>
      </w:pPr>
    </w:p>
    <w:p w14:paraId="433E7649" w14:textId="1D634227" w:rsidR="00D83179" w:rsidRPr="00F71B09" w:rsidRDefault="00D83179" w:rsidP="00D83179">
      <w:pPr>
        <w:jc w:val="right"/>
        <w:rPr>
          <w:b/>
        </w:rPr>
      </w:pPr>
      <w:r w:rsidRPr="00F71B09">
        <w:rPr>
          <w:b/>
        </w:rPr>
        <w:t>Autorizirao:</w:t>
      </w:r>
      <w:r w:rsidR="00D62D99">
        <w:rPr>
          <w:b/>
        </w:rPr>
        <w:t xml:space="preserve"> Krešimir Fertalj</w:t>
      </w:r>
    </w:p>
    <w:p w14:paraId="4E4CA5F6" w14:textId="77777777" w:rsidR="00D83179" w:rsidRDefault="00D83179" w:rsidP="00D83179">
      <w:pPr>
        <w:pStyle w:val="Odlomak"/>
      </w:pPr>
    </w:p>
    <w:p w14:paraId="08276C9C" w14:textId="77777777" w:rsidR="00D83179" w:rsidRDefault="00D83179" w:rsidP="00D83179"/>
    <w:p w14:paraId="6A0EB9DE" w14:textId="77777777" w:rsidR="00D83179" w:rsidRDefault="00D83179" w:rsidP="00D83179">
      <w:pPr>
        <w:pStyle w:val="Odlomak"/>
      </w:pPr>
    </w:p>
    <w:p w14:paraId="155E25D6" w14:textId="77777777" w:rsidR="00E14A04" w:rsidRPr="0036615C" w:rsidRDefault="00E14A04" w:rsidP="00807956"/>
    <w:sectPr w:rsidR="00E14A04" w:rsidRPr="0036615C" w:rsidSect="00BA20E9"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490A4" w14:textId="77777777" w:rsidR="00F14F3B" w:rsidRDefault="00F14F3B">
      <w:r>
        <w:separator/>
      </w:r>
    </w:p>
    <w:p w14:paraId="47ED9122" w14:textId="77777777" w:rsidR="00F14F3B" w:rsidRDefault="00F14F3B"/>
  </w:endnote>
  <w:endnote w:type="continuationSeparator" w:id="0">
    <w:p w14:paraId="299CCF81" w14:textId="77777777" w:rsidR="00F14F3B" w:rsidRDefault="00F14F3B">
      <w:r>
        <w:continuationSeparator/>
      </w:r>
    </w:p>
    <w:p w14:paraId="7FD15EDA" w14:textId="77777777" w:rsidR="00F14F3B" w:rsidRDefault="00F14F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11BA6" w14:textId="77777777" w:rsidR="00BC01EE" w:rsidRDefault="00BC01EE" w:rsidP="009F68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8E8716" w14:textId="77777777" w:rsidR="00BC01EE" w:rsidRDefault="00BC01EE" w:rsidP="00497761">
    <w:pPr>
      <w:pStyle w:val="Footer"/>
      <w:ind w:right="360"/>
    </w:pPr>
  </w:p>
  <w:p w14:paraId="44E115A2" w14:textId="77777777" w:rsidR="00BC01EE" w:rsidRDefault="00BC01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080"/>
      <w:gridCol w:w="3081"/>
      <w:gridCol w:w="3081"/>
    </w:tblGrid>
    <w:tr w:rsidR="00BC01EE" w14:paraId="1E77B729" w14:textId="77777777" w:rsidTr="000C5EBB">
      <w:tc>
        <w:tcPr>
          <w:tcW w:w="3080" w:type="dxa"/>
        </w:tcPr>
        <w:p w14:paraId="65C3FECD" w14:textId="77777777" w:rsidR="00BC01EE" w:rsidRDefault="00BC01EE" w:rsidP="000C5EBB">
          <w:pPr>
            <w:pStyle w:val="Footer"/>
            <w:ind w:right="360"/>
          </w:pPr>
        </w:p>
      </w:tc>
      <w:tc>
        <w:tcPr>
          <w:tcW w:w="3081" w:type="dxa"/>
        </w:tcPr>
        <w:p w14:paraId="2B12DE28" w14:textId="0146C54F" w:rsidR="00BC01EE" w:rsidRDefault="00BC01EE" w:rsidP="000C5EBB">
          <w:pPr>
            <w:pStyle w:val="Footer"/>
            <w:ind w:right="360"/>
            <w:jc w:val="center"/>
          </w:pPr>
          <w:r w:rsidRPr="000C5EBB">
            <w:sym w:font="Symbol" w:char="F0D3"/>
          </w:r>
          <w:r>
            <w:t>FER-ZP</w:t>
          </w:r>
          <w:r w:rsidR="006653B3">
            <w:t>R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C9493F">
            <w:rPr>
              <w:noProof/>
            </w:rPr>
            <w:t>2026</w:t>
          </w:r>
          <w:r>
            <w:fldChar w:fldCharType="end"/>
          </w:r>
        </w:p>
      </w:tc>
      <w:tc>
        <w:tcPr>
          <w:tcW w:w="3081" w:type="dxa"/>
        </w:tcPr>
        <w:p w14:paraId="0DE17CA6" w14:textId="77777777" w:rsidR="00BC01EE" w:rsidRDefault="00BC01EE" w:rsidP="000C5EBB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 </w:instrText>
          </w:r>
          <w:r>
            <w:rPr>
              <w:rStyle w:val="PageNumber"/>
            </w:rPr>
            <w:fldChar w:fldCharType="separate"/>
          </w:r>
          <w:r w:rsidR="006A40B4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6A40B4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71BA64FA" w14:textId="77777777" w:rsidR="00BC01EE" w:rsidRDefault="00BC01EE" w:rsidP="006A40B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080"/>
      <w:gridCol w:w="3081"/>
      <w:gridCol w:w="3081"/>
    </w:tblGrid>
    <w:tr w:rsidR="00BA20E9" w14:paraId="444314C7" w14:textId="77777777" w:rsidTr="000C5EBB">
      <w:tc>
        <w:tcPr>
          <w:tcW w:w="3080" w:type="dxa"/>
        </w:tcPr>
        <w:p w14:paraId="7849B5DC" w14:textId="77777777" w:rsidR="00BA20E9" w:rsidRDefault="00BA20E9" w:rsidP="000C5EBB">
          <w:pPr>
            <w:pStyle w:val="Footer"/>
            <w:ind w:right="360"/>
          </w:pPr>
        </w:p>
      </w:tc>
      <w:tc>
        <w:tcPr>
          <w:tcW w:w="3081" w:type="dxa"/>
        </w:tcPr>
        <w:p w14:paraId="3ED2A32C" w14:textId="3E3DDC38" w:rsidR="00BA20E9" w:rsidRDefault="00BA20E9" w:rsidP="000C5EBB">
          <w:pPr>
            <w:pStyle w:val="Footer"/>
            <w:ind w:right="360"/>
            <w:jc w:val="center"/>
          </w:pPr>
          <w:r w:rsidRPr="000C5EBB">
            <w:sym w:font="Symbol" w:char="F0D3"/>
          </w:r>
          <w:r>
            <w:t xml:space="preserve">FER-ZPR,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C9493F">
            <w:rPr>
              <w:noProof/>
            </w:rPr>
            <w:t>2026</w:t>
          </w:r>
          <w:r>
            <w:fldChar w:fldCharType="end"/>
          </w:r>
        </w:p>
      </w:tc>
      <w:tc>
        <w:tcPr>
          <w:tcW w:w="3081" w:type="dxa"/>
        </w:tcPr>
        <w:p w14:paraId="31CA9857" w14:textId="77777777" w:rsidR="00BA20E9" w:rsidRDefault="00BA20E9" w:rsidP="000C5EBB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6A40B4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6A40B4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5C80E198" w14:textId="77777777" w:rsidR="00BA20E9" w:rsidRPr="00BA20E9" w:rsidRDefault="00BA20E9" w:rsidP="00BA20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DCB53" w14:textId="77777777" w:rsidR="00F14F3B" w:rsidRDefault="00F14F3B">
      <w:r>
        <w:separator/>
      </w:r>
    </w:p>
    <w:p w14:paraId="777DFD73" w14:textId="77777777" w:rsidR="00F14F3B" w:rsidRDefault="00F14F3B"/>
  </w:footnote>
  <w:footnote w:type="continuationSeparator" w:id="0">
    <w:p w14:paraId="09936F25" w14:textId="77777777" w:rsidR="00F14F3B" w:rsidRDefault="00F14F3B">
      <w:r>
        <w:continuationSeparator/>
      </w:r>
    </w:p>
    <w:p w14:paraId="781B9955" w14:textId="77777777" w:rsidR="00F14F3B" w:rsidRDefault="00F14F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59D7" w14:textId="77777777" w:rsidR="00BA20E9" w:rsidRPr="00BA20E9" w:rsidRDefault="00BA20E9" w:rsidP="00BA20E9">
    <w:pPr>
      <w:pStyle w:val="Header"/>
      <w:rPr>
        <w:lang w:val="nb-NO"/>
      </w:rPr>
    </w:pPr>
    <w:r w:rsidRPr="00BC4724">
      <w:rPr>
        <w:lang w:val="nb-NO"/>
      </w:rPr>
      <w:t xml:space="preserve">FER \ Fertalj: Razvoj </w:t>
    </w:r>
    <w:r>
      <w:rPr>
        <w:lang w:val="nb-NO"/>
      </w:rPr>
      <w:t>informacijskih sustava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931"/>
    <w:multiLevelType w:val="hybridMultilevel"/>
    <w:tmpl w:val="42D8B3C2"/>
    <w:lvl w:ilvl="0" w:tplc="ACF82AC6">
      <w:start w:val="1"/>
      <w:numFmt w:val="bullet"/>
      <w:pStyle w:val="Natuknice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2DC5F36"/>
    <w:multiLevelType w:val="multilevel"/>
    <w:tmpl w:val="E35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13DD"/>
    <w:multiLevelType w:val="singleLevel"/>
    <w:tmpl w:val="6FA6BCD8"/>
    <w:lvl w:ilvl="0">
      <w:start w:val="1"/>
      <w:numFmt w:val="decimal"/>
      <w:pStyle w:val="Nabrajanje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3" w15:restartNumberingAfterBreak="0">
    <w:nsid w:val="0ABF6BB4"/>
    <w:multiLevelType w:val="multilevel"/>
    <w:tmpl w:val="51E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51BC"/>
    <w:multiLevelType w:val="multilevel"/>
    <w:tmpl w:val="B54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B22D5"/>
    <w:multiLevelType w:val="multilevel"/>
    <w:tmpl w:val="DA8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61257"/>
    <w:multiLevelType w:val="multilevel"/>
    <w:tmpl w:val="9C2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C7CB9"/>
    <w:multiLevelType w:val="multilevel"/>
    <w:tmpl w:val="363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65DED"/>
    <w:multiLevelType w:val="multilevel"/>
    <w:tmpl w:val="434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7427A"/>
    <w:multiLevelType w:val="multilevel"/>
    <w:tmpl w:val="13D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E2AC5"/>
    <w:multiLevelType w:val="multilevel"/>
    <w:tmpl w:val="FD0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837C4"/>
    <w:multiLevelType w:val="hybridMultilevel"/>
    <w:tmpl w:val="5434B58C"/>
    <w:lvl w:ilvl="0" w:tplc="B05A1022">
      <w:start w:val="1"/>
      <w:numFmt w:val="bullet"/>
      <w:pStyle w:val="Naglasak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3445B"/>
    <w:multiLevelType w:val="singleLevel"/>
    <w:tmpl w:val="BF1AE6A0"/>
    <w:lvl w:ilvl="0">
      <w:start w:val="1"/>
      <w:numFmt w:val="lowerLetter"/>
      <w:pStyle w:val="Abc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5C77FE0"/>
    <w:multiLevelType w:val="multilevel"/>
    <w:tmpl w:val="158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81864"/>
    <w:multiLevelType w:val="multilevel"/>
    <w:tmpl w:val="C33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D709B"/>
    <w:multiLevelType w:val="multilevel"/>
    <w:tmpl w:val="8630835A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Heading3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pStyle w:val="Heading4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2EF3699B"/>
    <w:multiLevelType w:val="multilevel"/>
    <w:tmpl w:val="79F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23A52"/>
    <w:multiLevelType w:val="multilevel"/>
    <w:tmpl w:val="12B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0496F"/>
    <w:multiLevelType w:val="multilevel"/>
    <w:tmpl w:val="EFA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C7C73"/>
    <w:multiLevelType w:val="multilevel"/>
    <w:tmpl w:val="133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60719"/>
    <w:multiLevelType w:val="multilevel"/>
    <w:tmpl w:val="114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C1935"/>
    <w:multiLevelType w:val="multilevel"/>
    <w:tmpl w:val="715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E6566"/>
    <w:multiLevelType w:val="singleLevel"/>
    <w:tmpl w:val="EF8C85FA"/>
    <w:lvl w:ilvl="0">
      <w:start w:val="1"/>
      <w:numFmt w:val="bullet"/>
      <w:pStyle w:val="Zrno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3A7C62CD"/>
    <w:multiLevelType w:val="multilevel"/>
    <w:tmpl w:val="47F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07F90"/>
    <w:multiLevelType w:val="multilevel"/>
    <w:tmpl w:val="F14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C6DDD"/>
    <w:multiLevelType w:val="multilevel"/>
    <w:tmpl w:val="F92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6068F"/>
    <w:multiLevelType w:val="multilevel"/>
    <w:tmpl w:val="426C8F7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Natuknice2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E641776"/>
    <w:multiLevelType w:val="multilevel"/>
    <w:tmpl w:val="A49A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C1662"/>
    <w:multiLevelType w:val="multilevel"/>
    <w:tmpl w:val="CFC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76339"/>
    <w:multiLevelType w:val="multilevel"/>
    <w:tmpl w:val="9D9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C1699"/>
    <w:multiLevelType w:val="multilevel"/>
    <w:tmpl w:val="514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062B7"/>
    <w:multiLevelType w:val="multilevel"/>
    <w:tmpl w:val="C23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70BF9"/>
    <w:multiLevelType w:val="multilevel"/>
    <w:tmpl w:val="1F1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0F53E8"/>
    <w:multiLevelType w:val="multilevel"/>
    <w:tmpl w:val="801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060FE"/>
    <w:multiLevelType w:val="multilevel"/>
    <w:tmpl w:val="669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17576"/>
    <w:multiLevelType w:val="singleLevel"/>
    <w:tmpl w:val="31F86AE6"/>
    <w:lvl w:ilvl="0">
      <w:start w:val="1"/>
      <w:numFmt w:val="bullet"/>
      <w:pStyle w:val="Slijedi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919250A"/>
    <w:multiLevelType w:val="multilevel"/>
    <w:tmpl w:val="403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D6397"/>
    <w:multiLevelType w:val="multilevel"/>
    <w:tmpl w:val="EC0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9569C"/>
    <w:multiLevelType w:val="multilevel"/>
    <w:tmpl w:val="CC5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B124B"/>
    <w:multiLevelType w:val="multilevel"/>
    <w:tmpl w:val="0C8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3501E"/>
    <w:multiLevelType w:val="multilevel"/>
    <w:tmpl w:val="995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00A8C"/>
    <w:multiLevelType w:val="multilevel"/>
    <w:tmpl w:val="9C5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561924">
    <w:abstractNumId w:val="15"/>
  </w:num>
  <w:num w:numId="2" w16cid:durableId="1712532452">
    <w:abstractNumId w:val="12"/>
  </w:num>
  <w:num w:numId="3" w16cid:durableId="1675569542">
    <w:abstractNumId w:val="2"/>
  </w:num>
  <w:num w:numId="4" w16cid:durableId="1188563494">
    <w:abstractNumId w:val="26"/>
  </w:num>
  <w:num w:numId="5" w16cid:durableId="226499409">
    <w:abstractNumId w:val="35"/>
  </w:num>
  <w:num w:numId="6" w16cid:durableId="2110076480">
    <w:abstractNumId w:val="22"/>
  </w:num>
  <w:num w:numId="7" w16cid:durableId="641926730">
    <w:abstractNumId w:val="11"/>
  </w:num>
  <w:num w:numId="8" w16cid:durableId="1317709">
    <w:abstractNumId w:val="0"/>
  </w:num>
  <w:num w:numId="9" w16cid:durableId="646395087">
    <w:abstractNumId w:val="10"/>
  </w:num>
  <w:num w:numId="10" w16cid:durableId="1321080723">
    <w:abstractNumId w:val="21"/>
  </w:num>
  <w:num w:numId="11" w16cid:durableId="1521309693">
    <w:abstractNumId w:val="14"/>
  </w:num>
  <w:num w:numId="12" w16cid:durableId="1892228305">
    <w:abstractNumId w:val="16"/>
  </w:num>
  <w:num w:numId="13" w16cid:durableId="469834608">
    <w:abstractNumId w:val="41"/>
  </w:num>
  <w:num w:numId="14" w16cid:durableId="372580136">
    <w:abstractNumId w:val="19"/>
  </w:num>
  <w:num w:numId="15" w16cid:durableId="828599659">
    <w:abstractNumId w:val="39"/>
  </w:num>
  <w:num w:numId="16" w16cid:durableId="811749940">
    <w:abstractNumId w:val="30"/>
  </w:num>
  <w:num w:numId="17" w16cid:durableId="1309283096">
    <w:abstractNumId w:val="38"/>
  </w:num>
  <w:num w:numId="18" w16cid:durableId="659693858">
    <w:abstractNumId w:val="31"/>
  </w:num>
  <w:num w:numId="19" w16cid:durableId="195235458">
    <w:abstractNumId w:val="9"/>
  </w:num>
  <w:num w:numId="20" w16cid:durableId="1900628515">
    <w:abstractNumId w:val="34"/>
  </w:num>
  <w:num w:numId="21" w16cid:durableId="1533104796">
    <w:abstractNumId w:val="23"/>
  </w:num>
  <w:num w:numId="22" w16cid:durableId="865682130">
    <w:abstractNumId w:val="29"/>
  </w:num>
  <w:num w:numId="23" w16cid:durableId="1094285586">
    <w:abstractNumId w:val="33"/>
  </w:num>
  <w:num w:numId="24" w16cid:durableId="577860377">
    <w:abstractNumId w:val="17"/>
  </w:num>
  <w:num w:numId="25" w16cid:durableId="974063192">
    <w:abstractNumId w:val="32"/>
  </w:num>
  <w:num w:numId="26" w16cid:durableId="69233924">
    <w:abstractNumId w:val="3"/>
  </w:num>
  <w:num w:numId="27" w16cid:durableId="99372420">
    <w:abstractNumId w:val="6"/>
  </w:num>
  <w:num w:numId="28" w16cid:durableId="24671947">
    <w:abstractNumId w:val="18"/>
  </w:num>
  <w:num w:numId="29" w16cid:durableId="1687707844">
    <w:abstractNumId w:val="37"/>
  </w:num>
  <w:num w:numId="30" w16cid:durableId="1640068672">
    <w:abstractNumId w:val="20"/>
  </w:num>
  <w:num w:numId="31" w16cid:durableId="2144345531">
    <w:abstractNumId w:val="8"/>
  </w:num>
  <w:num w:numId="32" w16cid:durableId="2027557314">
    <w:abstractNumId w:val="1"/>
  </w:num>
  <w:num w:numId="33" w16cid:durableId="51394635">
    <w:abstractNumId w:val="40"/>
  </w:num>
  <w:num w:numId="34" w16cid:durableId="277445159">
    <w:abstractNumId w:val="25"/>
  </w:num>
  <w:num w:numId="35" w16cid:durableId="1244948137">
    <w:abstractNumId w:val="13"/>
  </w:num>
  <w:num w:numId="36" w16cid:durableId="2051296557">
    <w:abstractNumId w:val="5"/>
  </w:num>
  <w:num w:numId="37" w16cid:durableId="1403598276">
    <w:abstractNumId w:val="28"/>
  </w:num>
  <w:num w:numId="38" w16cid:durableId="418258679">
    <w:abstractNumId w:val="24"/>
  </w:num>
  <w:num w:numId="39" w16cid:durableId="1117987187">
    <w:abstractNumId w:val="7"/>
  </w:num>
  <w:num w:numId="40" w16cid:durableId="1044601628">
    <w:abstractNumId w:val="27"/>
  </w:num>
  <w:num w:numId="41" w16cid:durableId="1861354020">
    <w:abstractNumId w:val="4"/>
  </w:num>
  <w:num w:numId="42" w16cid:durableId="14329669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4"/>
  <w:hyphenationZone w:val="425"/>
  <w:drawingGridHorizontalSpacing w:val="120"/>
  <w:drawingGridVerticalSpacing w:val="74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2C71"/>
    <w:rsid w:val="00003F0B"/>
    <w:rsid w:val="0001292D"/>
    <w:rsid w:val="000138A4"/>
    <w:rsid w:val="00014D28"/>
    <w:rsid w:val="00017FC8"/>
    <w:rsid w:val="00026467"/>
    <w:rsid w:val="000315F9"/>
    <w:rsid w:val="00034273"/>
    <w:rsid w:val="000345E9"/>
    <w:rsid w:val="00035AC0"/>
    <w:rsid w:val="00037F90"/>
    <w:rsid w:val="000404F4"/>
    <w:rsid w:val="00045363"/>
    <w:rsid w:val="00045DB9"/>
    <w:rsid w:val="0005059B"/>
    <w:rsid w:val="000523C9"/>
    <w:rsid w:val="00052FC6"/>
    <w:rsid w:val="00054577"/>
    <w:rsid w:val="00054BB2"/>
    <w:rsid w:val="00056D78"/>
    <w:rsid w:val="00065D5E"/>
    <w:rsid w:val="00066B4C"/>
    <w:rsid w:val="00070C09"/>
    <w:rsid w:val="00075F7A"/>
    <w:rsid w:val="000776DD"/>
    <w:rsid w:val="000834EC"/>
    <w:rsid w:val="000837D3"/>
    <w:rsid w:val="00084EF6"/>
    <w:rsid w:val="0009583F"/>
    <w:rsid w:val="0009634E"/>
    <w:rsid w:val="000A6CE2"/>
    <w:rsid w:val="000B02CA"/>
    <w:rsid w:val="000B2032"/>
    <w:rsid w:val="000B2D44"/>
    <w:rsid w:val="000B7FC8"/>
    <w:rsid w:val="000C2466"/>
    <w:rsid w:val="000C5EBB"/>
    <w:rsid w:val="000D2D20"/>
    <w:rsid w:val="000D32F5"/>
    <w:rsid w:val="000D36A7"/>
    <w:rsid w:val="000D5413"/>
    <w:rsid w:val="000D7F6E"/>
    <w:rsid w:val="000E1CAF"/>
    <w:rsid w:val="000E4CAE"/>
    <w:rsid w:val="000E4FE9"/>
    <w:rsid w:val="000E609B"/>
    <w:rsid w:val="000E611C"/>
    <w:rsid w:val="000F2356"/>
    <w:rsid w:val="000F6EF8"/>
    <w:rsid w:val="00101DF7"/>
    <w:rsid w:val="001053D0"/>
    <w:rsid w:val="00105A77"/>
    <w:rsid w:val="00114A11"/>
    <w:rsid w:val="00114FF2"/>
    <w:rsid w:val="00121855"/>
    <w:rsid w:val="00122067"/>
    <w:rsid w:val="0012221B"/>
    <w:rsid w:val="0012582B"/>
    <w:rsid w:val="001260D9"/>
    <w:rsid w:val="00143DAD"/>
    <w:rsid w:val="00145D2E"/>
    <w:rsid w:val="00147429"/>
    <w:rsid w:val="0014752D"/>
    <w:rsid w:val="00150E1B"/>
    <w:rsid w:val="00152D31"/>
    <w:rsid w:val="0015407A"/>
    <w:rsid w:val="00155EC6"/>
    <w:rsid w:val="00163CF3"/>
    <w:rsid w:val="00164C72"/>
    <w:rsid w:val="00166200"/>
    <w:rsid w:val="001666B1"/>
    <w:rsid w:val="00174CB8"/>
    <w:rsid w:val="00182A3C"/>
    <w:rsid w:val="0018339D"/>
    <w:rsid w:val="00186E8B"/>
    <w:rsid w:val="001872AB"/>
    <w:rsid w:val="00187458"/>
    <w:rsid w:val="0019498A"/>
    <w:rsid w:val="001A0711"/>
    <w:rsid w:val="001A0E3F"/>
    <w:rsid w:val="001A13F9"/>
    <w:rsid w:val="001B4C3C"/>
    <w:rsid w:val="001B7830"/>
    <w:rsid w:val="001C2131"/>
    <w:rsid w:val="001C23D7"/>
    <w:rsid w:val="001C7884"/>
    <w:rsid w:val="001D0CB4"/>
    <w:rsid w:val="001D16E0"/>
    <w:rsid w:val="001D185F"/>
    <w:rsid w:val="001D192F"/>
    <w:rsid w:val="001D3139"/>
    <w:rsid w:val="001D6264"/>
    <w:rsid w:val="001D6717"/>
    <w:rsid w:val="001E0A00"/>
    <w:rsid w:val="001E1DDF"/>
    <w:rsid w:val="001E3D0A"/>
    <w:rsid w:val="001E3D1C"/>
    <w:rsid w:val="001E3DFA"/>
    <w:rsid w:val="001F1676"/>
    <w:rsid w:val="001F1775"/>
    <w:rsid w:val="001F3DF8"/>
    <w:rsid w:val="001F6870"/>
    <w:rsid w:val="001F7BC1"/>
    <w:rsid w:val="0020011F"/>
    <w:rsid w:val="002050CF"/>
    <w:rsid w:val="002069C0"/>
    <w:rsid w:val="002238FD"/>
    <w:rsid w:val="002275EA"/>
    <w:rsid w:val="0023054B"/>
    <w:rsid w:val="00230DA7"/>
    <w:rsid w:val="00231F4B"/>
    <w:rsid w:val="002320EC"/>
    <w:rsid w:val="00236B53"/>
    <w:rsid w:val="0024012C"/>
    <w:rsid w:val="0024253F"/>
    <w:rsid w:val="00250708"/>
    <w:rsid w:val="002535E6"/>
    <w:rsid w:val="0027255D"/>
    <w:rsid w:val="00276F61"/>
    <w:rsid w:val="0028121C"/>
    <w:rsid w:val="00281D31"/>
    <w:rsid w:val="00281FE7"/>
    <w:rsid w:val="002856C7"/>
    <w:rsid w:val="002863C3"/>
    <w:rsid w:val="002864C0"/>
    <w:rsid w:val="002A060C"/>
    <w:rsid w:val="002A1F25"/>
    <w:rsid w:val="002A518A"/>
    <w:rsid w:val="002A7D2E"/>
    <w:rsid w:val="002B03BE"/>
    <w:rsid w:val="002B5F2A"/>
    <w:rsid w:val="002C493C"/>
    <w:rsid w:val="002C540A"/>
    <w:rsid w:val="002D3403"/>
    <w:rsid w:val="002D7373"/>
    <w:rsid w:val="002E1057"/>
    <w:rsid w:val="002E4A9F"/>
    <w:rsid w:val="002E7404"/>
    <w:rsid w:val="002F17E1"/>
    <w:rsid w:val="002F18F6"/>
    <w:rsid w:val="002F2469"/>
    <w:rsid w:val="002F7613"/>
    <w:rsid w:val="00300D75"/>
    <w:rsid w:val="00302C34"/>
    <w:rsid w:val="003059B8"/>
    <w:rsid w:val="00316AE4"/>
    <w:rsid w:val="0031788A"/>
    <w:rsid w:val="00321B30"/>
    <w:rsid w:val="0032435B"/>
    <w:rsid w:val="003256EC"/>
    <w:rsid w:val="00325743"/>
    <w:rsid w:val="00325D4C"/>
    <w:rsid w:val="00332735"/>
    <w:rsid w:val="003327AF"/>
    <w:rsid w:val="00337803"/>
    <w:rsid w:val="00340E98"/>
    <w:rsid w:val="00344D04"/>
    <w:rsid w:val="0034713A"/>
    <w:rsid w:val="0035692E"/>
    <w:rsid w:val="003604C8"/>
    <w:rsid w:val="003626B2"/>
    <w:rsid w:val="00363089"/>
    <w:rsid w:val="003656A5"/>
    <w:rsid w:val="0036615C"/>
    <w:rsid w:val="0037265A"/>
    <w:rsid w:val="00375A8F"/>
    <w:rsid w:val="00381294"/>
    <w:rsid w:val="0038384F"/>
    <w:rsid w:val="00385A79"/>
    <w:rsid w:val="00385B2C"/>
    <w:rsid w:val="00387814"/>
    <w:rsid w:val="0039300F"/>
    <w:rsid w:val="00393D8C"/>
    <w:rsid w:val="003960F9"/>
    <w:rsid w:val="003A2023"/>
    <w:rsid w:val="003A26D5"/>
    <w:rsid w:val="003A42AF"/>
    <w:rsid w:val="003A4B88"/>
    <w:rsid w:val="003A5A49"/>
    <w:rsid w:val="003B13A4"/>
    <w:rsid w:val="003B2C59"/>
    <w:rsid w:val="003B52BF"/>
    <w:rsid w:val="003B540C"/>
    <w:rsid w:val="003B60A3"/>
    <w:rsid w:val="003C44E3"/>
    <w:rsid w:val="003C7090"/>
    <w:rsid w:val="003C79C4"/>
    <w:rsid w:val="003D20EA"/>
    <w:rsid w:val="003D55B9"/>
    <w:rsid w:val="003D66E0"/>
    <w:rsid w:val="003E3CA1"/>
    <w:rsid w:val="003E6D88"/>
    <w:rsid w:val="003E7E7D"/>
    <w:rsid w:val="003F1749"/>
    <w:rsid w:val="003F471E"/>
    <w:rsid w:val="003F6877"/>
    <w:rsid w:val="00402038"/>
    <w:rsid w:val="0040219D"/>
    <w:rsid w:val="004041B9"/>
    <w:rsid w:val="00411A69"/>
    <w:rsid w:val="00414967"/>
    <w:rsid w:val="004253F1"/>
    <w:rsid w:val="00425B96"/>
    <w:rsid w:val="0043623E"/>
    <w:rsid w:val="004365AD"/>
    <w:rsid w:val="00444383"/>
    <w:rsid w:val="00445488"/>
    <w:rsid w:val="00450219"/>
    <w:rsid w:val="00455987"/>
    <w:rsid w:val="00460214"/>
    <w:rsid w:val="00463CC2"/>
    <w:rsid w:val="00464168"/>
    <w:rsid w:val="004644E6"/>
    <w:rsid w:val="004651A3"/>
    <w:rsid w:val="00466ABD"/>
    <w:rsid w:val="004918A6"/>
    <w:rsid w:val="0049461F"/>
    <w:rsid w:val="00495A1C"/>
    <w:rsid w:val="00497761"/>
    <w:rsid w:val="004A1E38"/>
    <w:rsid w:val="004A2E2F"/>
    <w:rsid w:val="004B26DB"/>
    <w:rsid w:val="004B7F19"/>
    <w:rsid w:val="004C61DE"/>
    <w:rsid w:val="004D394D"/>
    <w:rsid w:val="004E07F7"/>
    <w:rsid w:val="004E5A26"/>
    <w:rsid w:val="004E7238"/>
    <w:rsid w:val="004E73EB"/>
    <w:rsid w:val="004E79C5"/>
    <w:rsid w:val="004F1B49"/>
    <w:rsid w:val="004F1F37"/>
    <w:rsid w:val="004F51B3"/>
    <w:rsid w:val="004F5493"/>
    <w:rsid w:val="004F7B61"/>
    <w:rsid w:val="00500ADB"/>
    <w:rsid w:val="005048AC"/>
    <w:rsid w:val="00505107"/>
    <w:rsid w:val="00507873"/>
    <w:rsid w:val="00507C55"/>
    <w:rsid w:val="00514D0B"/>
    <w:rsid w:val="005173D1"/>
    <w:rsid w:val="00521A35"/>
    <w:rsid w:val="00532940"/>
    <w:rsid w:val="00534EDD"/>
    <w:rsid w:val="00535861"/>
    <w:rsid w:val="005359B3"/>
    <w:rsid w:val="00536A8F"/>
    <w:rsid w:val="0053745B"/>
    <w:rsid w:val="0054058F"/>
    <w:rsid w:val="00544866"/>
    <w:rsid w:val="00546F99"/>
    <w:rsid w:val="0055525D"/>
    <w:rsid w:val="00556F40"/>
    <w:rsid w:val="00563A7F"/>
    <w:rsid w:val="00564C0A"/>
    <w:rsid w:val="00565D22"/>
    <w:rsid w:val="00577A57"/>
    <w:rsid w:val="00582254"/>
    <w:rsid w:val="00582DE2"/>
    <w:rsid w:val="005849FB"/>
    <w:rsid w:val="00584F65"/>
    <w:rsid w:val="00587335"/>
    <w:rsid w:val="005B1C3B"/>
    <w:rsid w:val="005C381B"/>
    <w:rsid w:val="005D48FF"/>
    <w:rsid w:val="005D6AAE"/>
    <w:rsid w:val="005E44FF"/>
    <w:rsid w:val="005E6A3E"/>
    <w:rsid w:val="005F3113"/>
    <w:rsid w:val="00603F53"/>
    <w:rsid w:val="006127BA"/>
    <w:rsid w:val="00612A14"/>
    <w:rsid w:val="0061423B"/>
    <w:rsid w:val="006159AD"/>
    <w:rsid w:val="006226A1"/>
    <w:rsid w:val="00625020"/>
    <w:rsid w:val="00626524"/>
    <w:rsid w:val="00626F44"/>
    <w:rsid w:val="00626F9F"/>
    <w:rsid w:val="0062768A"/>
    <w:rsid w:val="00630C2A"/>
    <w:rsid w:val="00632A8B"/>
    <w:rsid w:val="0063726A"/>
    <w:rsid w:val="00637345"/>
    <w:rsid w:val="00645F1F"/>
    <w:rsid w:val="00646AEA"/>
    <w:rsid w:val="00647D85"/>
    <w:rsid w:val="00651851"/>
    <w:rsid w:val="00652E8B"/>
    <w:rsid w:val="006546AB"/>
    <w:rsid w:val="006614AD"/>
    <w:rsid w:val="006653B3"/>
    <w:rsid w:val="00670743"/>
    <w:rsid w:val="00671C35"/>
    <w:rsid w:val="00671DEE"/>
    <w:rsid w:val="00674EA6"/>
    <w:rsid w:val="00675978"/>
    <w:rsid w:val="006773AD"/>
    <w:rsid w:val="006832AA"/>
    <w:rsid w:val="00685254"/>
    <w:rsid w:val="0068691C"/>
    <w:rsid w:val="00691CA4"/>
    <w:rsid w:val="00692CE5"/>
    <w:rsid w:val="00697254"/>
    <w:rsid w:val="00697585"/>
    <w:rsid w:val="006A2CD3"/>
    <w:rsid w:val="006A40B4"/>
    <w:rsid w:val="006A4C6D"/>
    <w:rsid w:val="006A69FD"/>
    <w:rsid w:val="006B1FF0"/>
    <w:rsid w:val="006B5276"/>
    <w:rsid w:val="006B6ECF"/>
    <w:rsid w:val="006C24B2"/>
    <w:rsid w:val="006C6001"/>
    <w:rsid w:val="006C6928"/>
    <w:rsid w:val="006E02D6"/>
    <w:rsid w:val="006E0E17"/>
    <w:rsid w:val="006E3BDA"/>
    <w:rsid w:val="006E5111"/>
    <w:rsid w:val="006F0196"/>
    <w:rsid w:val="006F48AF"/>
    <w:rsid w:val="006F49B8"/>
    <w:rsid w:val="0070159C"/>
    <w:rsid w:val="007016A5"/>
    <w:rsid w:val="007033FD"/>
    <w:rsid w:val="00705A34"/>
    <w:rsid w:val="00711E01"/>
    <w:rsid w:val="00713FF8"/>
    <w:rsid w:val="0071436B"/>
    <w:rsid w:val="007152A9"/>
    <w:rsid w:val="00720C49"/>
    <w:rsid w:val="00723A60"/>
    <w:rsid w:val="0072542C"/>
    <w:rsid w:val="00730397"/>
    <w:rsid w:val="007366A1"/>
    <w:rsid w:val="0074008F"/>
    <w:rsid w:val="0074278E"/>
    <w:rsid w:val="00742801"/>
    <w:rsid w:val="0074696A"/>
    <w:rsid w:val="0075014F"/>
    <w:rsid w:val="00750FD0"/>
    <w:rsid w:val="00755103"/>
    <w:rsid w:val="00756A37"/>
    <w:rsid w:val="00760822"/>
    <w:rsid w:val="00764CFC"/>
    <w:rsid w:val="00765B36"/>
    <w:rsid w:val="00767D49"/>
    <w:rsid w:val="00775968"/>
    <w:rsid w:val="00776BC5"/>
    <w:rsid w:val="00782A20"/>
    <w:rsid w:val="007A1DBF"/>
    <w:rsid w:val="007A2A87"/>
    <w:rsid w:val="007A4CE3"/>
    <w:rsid w:val="007A70F1"/>
    <w:rsid w:val="007A74F6"/>
    <w:rsid w:val="007B1912"/>
    <w:rsid w:val="007B300B"/>
    <w:rsid w:val="007B3713"/>
    <w:rsid w:val="007B678D"/>
    <w:rsid w:val="007C2A10"/>
    <w:rsid w:val="007D0FB8"/>
    <w:rsid w:val="007D2D6A"/>
    <w:rsid w:val="007D2DE0"/>
    <w:rsid w:val="007D34A8"/>
    <w:rsid w:val="007D42F6"/>
    <w:rsid w:val="007E3AA7"/>
    <w:rsid w:val="007E6DE0"/>
    <w:rsid w:val="007F0B3B"/>
    <w:rsid w:val="007F2DD8"/>
    <w:rsid w:val="007F6528"/>
    <w:rsid w:val="008053AE"/>
    <w:rsid w:val="00806FF8"/>
    <w:rsid w:val="00807956"/>
    <w:rsid w:val="008118B9"/>
    <w:rsid w:val="00812982"/>
    <w:rsid w:val="0081322A"/>
    <w:rsid w:val="0082123C"/>
    <w:rsid w:val="008218AB"/>
    <w:rsid w:val="00822887"/>
    <w:rsid w:val="00846C94"/>
    <w:rsid w:val="00847440"/>
    <w:rsid w:val="008552F6"/>
    <w:rsid w:val="0085671E"/>
    <w:rsid w:val="00861E04"/>
    <w:rsid w:val="00865616"/>
    <w:rsid w:val="0086655E"/>
    <w:rsid w:val="00880B27"/>
    <w:rsid w:val="00881B3F"/>
    <w:rsid w:val="008825C8"/>
    <w:rsid w:val="00884B8B"/>
    <w:rsid w:val="00886E3B"/>
    <w:rsid w:val="008871F3"/>
    <w:rsid w:val="008877AC"/>
    <w:rsid w:val="008921AD"/>
    <w:rsid w:val="008A0D9A"/>
    <w:rsid w:val="008A1433"/>
    <w:rsid w:val="008A19A7"/>
    <w:rsid w:val="008A5846"/>
    <w:rsid w:val="008A6B61"/>
    <w:rsid w:val="008B238E"/>
    <w:rsid w:val="008B32C8"/>
    <w:rsid w:val="008B59EB"/>
    <w:rsid w:val="008C6159"/>
    <w:rsid w:val="008C658B"/>
    <w:rsid w:val="008D035B"/>
    <w:rsid w:val="008D27F4"/>
    <w:rsid w:val="008D53C4"/>
    <w:rsid w:val="008D5E1D"/>
    <w:rsid w:val="008E25B1"/>
    <w:rsid w:val="008E2819"/>
    <w:rsid w:val="008E2974"/>
    <w:rsid w:val="008E3800"/>
    <w:rsid w:val="008E391C"/>
    <w:rsid w:val="008E3D49"/>
    <w:rsid w:val="008E503B"/>
    <w:rsid w:val="008E5A4B"/>
    <w:rsid w:val="008E6513"/>
    <w:rsid w:val="008E6580"/>
    <w:rsid w:val="008F07E0"/>
    <w:rsid w:val="008F39E8"/>
    <w:rsid w:val="00901A46"/>
    <w:rsid w:val="00906413"/>
    <w:rsid w:val="00911CEC"/>
    <w:rsid w:val="0091377B"/>
    <w:rsid w:val="00921156"/>
    <w:rsid w:val="00921D2D"/>
    <w:rsid w:val="0092475E"/>
    <w:rsid w:val="00924F83"/>
    <w:rsid w:val="0093258D"/>
    <w:rsid w:val="009414EE"/>
    <w:rsid w:val="009427BE"/>
    <w:rsid w:val="00955D55"/>
    <w:rsid w:val="0096015C"/>
    <w:rsid w:val="00961619"/>
    <w:rsid w:val="009621CB"/>
    <w:rsid w:val="00962C71"/>
    <w:rsid w:val="00964732"/>
    <w:rsid w:val="0096612C"/>
    <w:rsid w:val="00967F41"/>
    <w:rsid w:val="00987D41"/>
    <w:rsid w:val="00991A2D"/>
    <w:rsid w:val="00995308"/>
    <w:rsid w:val="009A1306"/>
    <w:rsid w:val="009A1E05"/>
    <w:rsid w:val="009A3D3F"/>
    <w:rsid w:val="009A4D88"/>
    <w:rsid w:val="009A501D"/>
    <w:rsid w:val="009A7268"/>
    <w:rsid w:val="009B0019"/>
    <w:rsid w:val="009B054B"/>
    <w:rsid w:val="009B4F4A"/>
    <w:rsid w:val="009C324E"/>
    <w:rsid w:val="009C4792"/>
    <w:rsid w:val="009C5D8F"/>
    <w:rsid w:val="009C7BEE"/>
    <w:rsid w:val="009D351F"/>
    <w:rsid w:val="009D50D5"/>
    <w:rsid w:val="009D71FE"/>
    <w:rsid w:val="009E1132"/>
    <w:rsid w:val="009E53B9"/>
    <w:rsid w:val="009E6841"/>
    <w:rsid w:val="009F1AD9"/>
    <w:rsid w:val="009F6819"/>
    <w:rsid w:val="009F7611"/>
    <w:rsid w:val="00A00201"/>
    <w:rsid w:val="00A002F7"/>
    <w:rsid w:val="00A03E5B"/>
    <w:rsid w:val="00A07D55"/>
    <w:rsid w:val="00A1058B"/>
    <w:rsid w:val="00A108F8"/>
    <w:rsid w:val="00A1145F"/>
    <w:rsid w:val="00A14215"/>
    <w:rsid w:val="00A147C0"/>
    <w:rsid w:val="00A17C41"/>
    <w:rsid w:val="00A20D0B"/>
    <w:rsid w:val="00A22BA0"/>
    <w:rsid w:val="00A31D05"/>
    <w:rsid w:val="00A328EE"/>
    <w:rsid w:val="00A345CB"/>
    <w:rsid w:val="00A35FE3"/>
    <w:rsid w:val="00A47B66"/>
    <w:rsid w:val="00A50A68"/>
    <w:rsid w:val="00A54A62"/>
    <w:rsid w:val="00A55486"/>
    <w:rsid w:val="00A560EF"/>
    <w:rsid w:val="00A57E65"/>
    <w:rsid w:val="00A63223"/>
    <w:rsid w:val="00A72C80"/>
    <w:rsid w:val="00A82173"/>
    <w:rsid w:val="00A82D6C"/>
    <w:rsid w:val="00A84F5D"/>
    <w:rsid w:val="00A90B4D"/>
    <w:rsid w:val="00A945DC"/>
    <w:rsid w:val="00A97C77"/>
    <w:rsid w:val="00AB079C"/>
    <w:rsid w:val="00AB1CC1"/>
    <w:rsid w:val="00AB33D1"/>
    <w:rsid w:val="00AB6BE9"/>
    <w:rsid w:val="00AC3F3B"/>
    <w:rsid w:val="00AC5110"/>
    <w:rsid w:val="00AD5CAC"/>
    <w:rsid w:val="00AE2609"/>
    <w:rsid w:val="00AE4E34"/>
    <w:rsid w:val="00AE6F12"/>
    <w:rsid w:val="00AF54B4"/>
    <w:rsid w:val="00B0231A"/>
    <w:rsid w:val="00B0692D"/>
    <w:rsid w:val="00B10A8F"/>
    <w:rsid w:val="00B20CF3"/>
    <w:rsid w:val="00B23E07"/>
    <w:rsid w:val="00B26315"/>
    <w:rsid w:val="00B33721"/>
    <w:rsid w:val="00B41563"/>
    <w:rsid w:val="00B4736D"/>
    <w:rsid w:val="00B50A13"/>
    <w:rsid w:val="00B50B41"/>
    <w:rsid w:val="00B53D46"/>
    <w:rsid w:val="00B54F75"/>
    <w:rsid w:val="00B551CA"/>
    <w:rsid w:val="00B560DF"/>
    <w:rsid w:val="00B561DA"/>
    <w:rsid w:val="00B61F07"/>
    <w:rsid w:val="00B63663"/>
    <w:rsid w:val="00B66442"/>
    <w:rsid w:val="00B67D7E"/>
    <w:rsid w:val="00B70E57"/>
    <w:rsid w:val="00B72EAE"/>
    <w:rsid w:val="00B7326A"/>
    <w:rsid w:val="00B74B2F"/>
    <w:rsid w:val="00B751F5"/>
    <w:rsid w:val="00B76B74"/>
    <w:rsid w:val="00B80CA5"/>
    <w:rsid w:val="00B83641"/>
    <w:rsid w:val="00B8482A"/>
    <w:rsid w:val="00B8732A"/>
    <w:rsid w:val="00B95A8C"/>
    <w:rsid w:val="00BA12D7"/>
    <w:rsid w:val="00BA20E9"/>
    <w:rsid w:val="00BA54CE"/>
    <w:rsid w:val="00BA69E2"/>
    <w:rsid w:val="00BA7EA6"/>
    <w:rsid w:val="00BB432A"/>
    <w:rsid w:val="00BB658A"/>
    <w:rsid w:val="00BC01EE"/>
    <w:rsid w:val="00BC2137"/>
    <w:rsid w:val="00BC34D3"/>
    <w:rsid w:val="00BC4EB7"/>
    <w:rsid w:val="00BC501D"/>
    <w:rsid w:val="00BD50AE"/>
    <w:rsid w:val="00BD63C0"/>
    <w:rsid w:val="00BE2CC3"/>
    <w:rsid w:val="00BE5F5F"/>
    <w:rsid w:val="00BF3D3C"/>
    <w:rsid w:val="00BF7AF3"/>
    <w:rsid w:val="00C012BD"/>
    <w:rsid w:val="00C037B6"/>
    <w:rsid w:val="00C05A6E"/>
    <w:rsid w:val="00C05AD9"/>
    <w:rsid w:val="00C06D7F"/>
    <w:rsid w:val="00C12F45"/>
    <w:rsid w:val="00C140E2"/>
    <w:rsid w:val="00C164B7"/>
    <w:rsid w:val="00C20BFA"/>
    <w:rsid w:val="00C22943"/>
    <w:rsid w:val="00C260DE"/>
    <w:rsid w:val="00C3352C"/>
    <w:rsid w:val="00C344D9"/>
    <w:rsid w:val="00C372B4"/>
    <w:rsid w:val="00C40563"/>
    <w:rsid w:val="00C43B6F"/>
    <w:rsid w:val="00C4479D"/>
    <w:rsid w:val="00C4532F"/>
    <w:rsid w:val="00C456C4"/>
    <w:rsid w:val="00C46062"/>
    <w:rsid w:val="00C46B43"/>
    <w:rsid w:val="00C514A7"/>
    <w:rsid w:val="00C53544"/>
    <w:rsid w:val="00C57A1D"/>
    <w:rsid w:val="00C6227A"/>
    <w:rsid w:val="00C64621"/>
    <w:rsid w:val="00C646F4"/>
    <w:rsid w:val="00C65CE2"/>
    <w:rsid w:val="00C71CC9"/>
    <w:rsid w:val="00C7722C"/>
    <w:rsid w:val="00C77B6D"/>
    <w:rsid w:val="00C84424"/>
    <w:rsid w:val="00C8538F"/>
    <w:rsid w:val="00C90135"/>
    <w:rsid w:val="00C942A9"/>
    <w:rsid w:val="00C9493F"/>
    <w:rsid w:val="00C954A3"/>
    <w:rsid w:val="00C97800"/>
    <w:rsid w:val="00CA2916"/>
    <w:rsid w:val="00CA2A9D"/>
    <w:rsid w:val="00CA3D20"/>
    <w:rsid w:val="00CB14F2"/>
    <w:rsid w:val="00CB20A0"/>
    <w:rsid w:val="00CB47C3"/>
    <w:rsid w:val="00CC0D36"/>
    <w:rsid w:val="00CC7AAA"/>
    <w:rsid w:val="00CC7CC0"/>
    <w:rsid w:val="00CD421E"/>
    <w:rsid w:val="00CD68DE"/>
    <w:rsid w:val="00CE2EB8"/>
    <w:rsid w:val="00CF15F9"/>
    <w:rsid w:val="00CF169C"/>
    <w:rsid w:val="00CF5AF3"/>
    <w:rsid w:val="00D03296"/>
    <w:rsid w:val="00D03B1E"/>
    <w:rsid w:val="00D041B7"/>
    <w:rsid w:val="00D06AC1"/>
    <w:rsid w:val="00D06FFA"/>
    <w:rsid w:val="00D07AA4"/>
    <w:rsid w:val="00D22787"/>
    <w:rsid w:val="00D316F9"/>
    <w:rsid w:val="00D32750"/>
    <w:rsid w:val="00D35B98"/>
    <w:rsid w:val="00D35E49"/>
    <w:rsid w:val="00D41C85"/>
    <w:rsid w:val="00D4265C"/>
    <w:rsid w:val="00D52FD1"/>
    <w:rsid w:val="00D61E8F"/>
    <w:rsid w:val="00D62D99"/>
    <w:rsid w:val="00D644AE"/>
    <w:rsid w:val="00D66DA5"/>
    <w:rsid w:val="00D72032"/>
    <w:rsid w:val="00D73B2A"/>
    <w:rsid w:val="00D805E7"/>
    <w:rsid w:val="00D83179"/>
    <w:rsid w:val="00D90879"/>
    <w:rsid w:val="00D940F2"/>
    <w:rsid w:val="00D97D6E"/>
    <w:rsid w:val="00DA29F7"/>
    <w:rsid w:val="00DA5FA9"/>
    <w:rsid w:val="00DA7682"/>
    <w:rsid w:val="00DA76C8"/>
    <w:rsid w:val="00DB06F6"/>
    <w:rsid w:val="00DB0C29"/>
    <w:rsid w:val="00DB0CC3"/>
    <w:rsid w:val="00DB228E"/>
    <w:rsid w:val="00DB46CE"/>
    <w:rsid w:val="00DC09A8"/>
    <w:rsid w:val="00DC42D1"/>
    <w:rsid w:val="00DC4A18"/>
    <w:rsid w:val="00DC5EF9"/>
    <w:rsid w:val="00DC68EA"/>
    <w:rsid w:val="00DC7A10"/>
    <w:rsid w:val="00DD4B1C"/>
    <w:rsid w:val="00DE5BCC"/>
    <w:rsid w:val="00DE5F2F"/>
    <w:rsid w:val="00DE6B73"/>
    <w:rsid w:val="00DF2369"/>
    <w:rsid w:val="00DF5F94"/>
    <w:rsid w:val="00E06DEB"/>
    <w:rsid w:val="00E1427E"/>
    <w:rsid w:val="00E14A04"/>
    <w:rsid w:val="00E20D5F"/>
    <w:rsid w:val="00E215EC"/>
    <w:rsid w:val="00E225F4"/>
    <w:rsid w:val="00E314CB"/>
    <w:rsid w:val="00E34083"/>
    <w:rsid w:val="00E35A78"/>
    <w:rsid w:val="00E412A7"/>
    <w:rsid w:val="00E41768"/>
    <w:rsid w:val="00E45DF6"/>
    <w:rsid w:val="00E47D7D"/>
    <w:rsid w:val="00E5095F"/>
    <w:rsid w:val="00E5133A"/>
    <w:rsid w:val="00E51A11"/>
    <w:rsid w:val="00E521B2"/>
    <w:rsid w:val="00E6338C"/>
    <w:rsid w:val="00E6492E"/>
    <w:rsid w:val="00E66170"/>
    <w:rsid w:val="00E67AE3"/>
    <w:rsid w:val="00E84B2B"/>
    <w:rsid w:val="00E84F8E"/>
    <w:rsid w:val="00E85437"/>
    <w:rsid w:val="00E86604"/>
    <w:rsid w:val="00E87914"/>
    <w:rsid w:val="00E952EA"/>
    <w:rsid w:val="00EA44FD"/>
    <w:rsid w:val="00EA492E"/>
    <w:rsid w:val="00EB2FF1"/>
    <w:rsid w:val="00EB4923"/>
    <w:rsid w:val="00EC4018"/>
    <w:rsid w:val="00EC44F3"/>
    <w:rsid w:val="00EC54F3"/>
    <w:rsid w:val="00EC6AD5"/>
    <w:rsid w:val="00ED086D"/>
    <w:rsid w:val="00ED738E"/>
    <w:rsid w:val="00EE462A"/>
    <w:rsid w:val="00EE4B5D"/>
    <w:rsid w:val="00EF468B"/>
    <w:rsid w:val="00EF4F2A"/>
    <w:rsid w:val="00EF6D14"/>
    <w:rsid w:val="00EF71B5"/>
    <w:rsid w:val="00EF7388"/>
    <w:rsid w:val="00F0331B"/>
    <w:rsid w:val="00F039A2"/>
    <w:rsid w:val="00F04F2B"/>
    <w:rsid w:val="00F058B8"/>
    <w:rsid w:val="00F07543"/>
    <w:rsid w:val="00F128CA"/>
    <w:rsid w:val="00F14F3B"/>
    <w:rsid w:val="00F208F3"/>
    <w:rsid w:val="00F22392"/>
    <w:rsid w:val="00F238DF"/>
    <w:rsid w:val="00F31E0A"/>
    <w:rsid w:val="00F35942"/>
    <w:rsid w:val="00F41AA6"/>
    <w:rsid w:val="00F44884"/>
    <w:rsid w:val="00F44A2E"/>
    <w:rsid w:val="00F47206"/>
    <w:rsid w:val="00F51163"/>
    <w:rsid w:val="00F5236E"/>
    <w:rsid w:val="00F538ED"/>
    <w:rsid w:val="00F56B43"/>
    <w:rsid w:val="00F601F6"/>
    <w:rsid w:val="00F61053"/>
    <w:rsid w:val="00F62D6A"/>
    <w:rsid w:val="00F63A1B"/>
    <w:rsid w:val="00F67761"/>
    <w:rsid w:val="00F67FF1"/>
    <w:rsid w:val="00F74639"/>
    <w:rsid w:val="00F76024"/>
    <w:rsid w:val="00F7764A"/>
    <w:rsid w:val="00F8045D"/>
    <w:rsid w:val="00F86383"/>
    <w:rsid w:val="00F92F46"/>
    <w:rsid w:val="00F941D5"/>
    <w:rsid w:val="00F96275"/>
    <w:rsid w:val="00FA3E2A"/>
    <w:rsid w:val="00FB3448"/>
    <w:rsid w:val="00FB5230"/>
    <w:rsid w:val="00FB7A0D"/>
    <w:rsid w:val="00FB7A19"/>
    <w:rsid w:val="00FC3DEE"/>
    <w:rsid w:val="00FC64CF"/>
    <w:rsid w:val="00FD2671"/>
    <w:rsid w:val="00FD3F9E"/>
    <w:rsid w:val="00FD6F71"/>
    <w:rsid w:val="00FD7113"/>
    <w:rsid w:val="00FE22B9"/>
    <w:rsid w:val="00FE22D1"/>
    <w:rsid w:val="00FE494C"/>
    <w:rsid w:val="00FF0F28"/>
    <w:rsid w:val="00FF128F"/>
    <w:rsid w:val="00FF14FE"/>
    <w:rsid w:val="00FF27DF"/>
    <w:rsid w:val="00FF3CE9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592D2DF"/>
  <w15:chartTrackingRefBased/>
  <w15:docId w15:val="{349EE84D-394E-4123-98B6-51E56B45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7956"/>
    <w:pPr>
      <w:jc w:val="both"/>
    </w:pPr>
    <w:rPr>
      <w:sz w:val="24"/>
      <w:lang w:val="hr-HR" w:eastAsia="en-US"/>
    </w:rPr>
  </w:style>
  <w:style w:type="paragraph" w:styleId="Heading1">
    <w:name w:val="heading 1"/>
    <w:basedOn w:val="Normal"/>
    <w:next w:val="Normal"/>
    <w:qFormat/>
    <w:rsid w:val="00316AE4"/>
    <w:pPr>
      <w:keepNext/>
      <w:numPr>
        <w:numId w:val="1"/>
      </w:numPr>
      <w:spacing w:before="120" w:after="12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316AE4"/>
    <w:pPr>
      <w:keepNext/>
      <w:numPr>
        <w:ilvl w:val="1"/>
        <w:numId w:val="1"/>
      </w:numPr>
      <w:spacing w:before="120" w:after="12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316AE4"/>
    <w:pPr>
      <w:keepNext/>
      <w:numPr>
        <w:ilvl w:val="2"/>
        <w:numId w:val="1"/>
      </w:numPr>
      <w:spacing w:before="120" w:after="12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Heading6">
    <w:name w:val="heading 6"/>
    <w:basedOn w:val="Normal"/>
    <w:next w:val="Normal"/>
    <w:qFormat/>
    <w:rsid w:val="00C456C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456C4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316AE4"/>
    <w:rPr>
      <w:b/>
      <w:i/>
      <w:sz w:val="24"/>
      <w:lang w:val="hr-HR" w:eastAsia="en-US" w:bidi="ar-SA"/>
    </w:rPr>
  </w:style>
  <w:style w:type="paragraph" w:customStyle="1" w:styleId="Odlomak">
    <w:name w:val="Odlomak"/>
    <w:basedOn w:val="Normal"/>
    <w:rsid w:val="00955D55"/>
    <w:pPr>
      <w:keepNext/>
      <w:keepLines/>
      <w:spacing w:after="60"/>
    </w:pPr>
    <w:rPr>
      <w:b/>
      <w:snapToGrid w:val="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lang w:val="en-US"/>
    </w:rPr>
  </w:style>
  <w:style w:type="paragraph" w:customStyle="1" w:styleId="Slijedi">
    <w:name w:val="Slijedi"/>
    <w:basedOn w:val="Naglasak"/>
    <w:rsid w:val="00EB2FF1"/>
    <w:pPr>
      <w:numPr>
        <w:numId w:val="5"/>
      </w:numPr>
    </w:pPr>
  </w:style>
  <w:style w:type="paragraph" w:customStyle="1" w:styleId="Naglasak">
    <w:name w:val="Naglasak"/>
    <w:basedOn w:val="Normal"/>
    <w:rsid w:val="00EB2FF1"/>
    <w:pPr>
      <w:numPr>
        <w:numId w:val="7"/>
      </w:numPr>
    </w:pPr>
    <w:rPr>
      <w:b/>
    </w:rPr>
  </w:style>
  <w:style w:type="paragraph" w:customStyle="1" w:styleId="Abc">
    <w:name w:val="Abc"/>
    <w:basedOn w:val="Normal"/>
    <w:pPr>
      <w:numPr>
        <w:numId w:val="2"/>
      </w:numPr>
      <w:tabs>
        <w:tab w:val="clear" w:pos="360"/>
      </w:tabs>
      <w:ind w:left="641" w:hanging="357"/>
      <w:jc w:val="left"/>
    </w:pPr>
  </w:style>
  <w:style w:type="paragraph" w:customStyle="1" w:styleId="Autor">
    <w:name w:val="Autor"/>
    <w:basedOn w:val="Normal"/>
    <w:pPr>
      <w:pageBreakBefore/>
      <w:widowControl w:val="0"/>
      <w:jc w:val="right"/>
    </w:pPr>
    <w:rPr>
      <w:i/>
      <w:lang w:val="en-US"/>
    </w:rPr>
  </w:style>
  <w:style w:type="paragraph" w:customStyle="1" w:styleId="Program">
    <w:name w:val="Program"/>
    <w:rsid w:val="00F41AA6"/>
    <w:rPr>
      <w:rFonts w:ascii="Courier New" w:hAnsi="Courier New"/>
      <w:noProof/>
      <w:sz w:val="22"/>
      <w:lang w:val="en-GB" w:eastAsia="en-US"/>
    </w:rPr>
  </w:style>
  <w:style w:type="paragraph" w:customStyle="1" w:styleId="Nabrajanje">
    <w:name w:val="Nabrajanje"/>
    <w:basedOn w:val="Normal"/>
    <w:pPr>
      <w:numPr>
        <w:numId w:val="3"/>
      </w:numPr>
      <w:ind w:left="641" w:hanging="357"/>
      <w:jc w:val="left"/>
    </w:pPr>
  </w:style>
  <w:style w:type="paragraph" w:customStyle="1" w:styleId="Naslovnica">
    <w:name w:val="Naslovnica"/>
    <w:basedOn w:val="Normal"/>
    <w:rsid w:val="00675978"/>
    <w:pPr>
      <w:jc w:val="center"/>
    </w:pPr>
    <w:rPr>
      <w:b/>
      <w:sz w:val="28"/>
    </w:rPr>
  </w:style>
  <w:style w:type="paragraph" w:customStyle="1" w:styleId="Natuknice">
    <w:name w:val="Natuknice"/>
    <w:basedOn w:val="Normal"/>
    <w:rsid w:val="004651A3"/>
    <w:pPr>
      <w:numPr>
        <w:numId w:val="8"/>
      </w:numPr>
      <w:tabs>
        <w:tab w:val="clear" w:pos="644"/>
        <w:tab w:val="left" w:pos="720"/>
      </w:tabs>
      <w:ind w:left="714" w:hanging="357"/>
    </w:pPr>
  </w:style>
  <w:style w:type="paragraph" w:customStyle="1" w:styleId="Naslov">
    <w:name w:val="Naslov"/>
    <w:basedOn w:val="Naslovnica"/>
    <w:rsid w:val="00FF0F28"/>
    <w:rPr>
      <w:sz w:val="36"/>
    </w:rPr>
  </w:style>
  <w:style w:type="character" w:customStyle="1" w:styleId="Original">
    <w:name w:val="Original"/>
    <w:rPr>
      <w:i/>
    </w:rPr>
  </w:style>
  <w:style w:type="character" w:customStyle="1" w:styleId="Primjer">
    <w:name w:val="Primjer"/>
    <w:rPr>
      <w:i/>
      <w:spacing w:val="0"/>
    </w:rPr>
  </w:style>
  <w:style w:type="paragraph" w:customStyle="1" w:styleId="Tablica">
    <w:name w:val="Tablica"/>
    <w:basedOn w:val="Normal"/>
    <w:pPr>
      <w:keepNext/>
      <w:keepLines/>
      <w:jc w:val="left"/>
    </w:pPr>
    <w:rPr>
      <w:sz w:val="22"/>
    </w:rPr>
  </w:style>
  <w:style w:type="paragraph" w:styleId="Title">
    <w:name w:val="Title"/>
    <w:basedOn w:val="Normal"/>
    <w:qFormat/>
    <w:pPr>
      <w:spacing w:before="60" w:after="60"/>
      <w:jc w:val="center"/>
    </w:pPr>
    <w:rPr>
      <w:b/>
      <w:sz w:val="28"/>
    </w:rPr>
  </w:style>
  <w:style w:type="paragraph" w:styleId="Salutation">
    <w:name w:val="Salutation"/>
    <w:basedOn w:val="Normal"/>
    <w:next w:val="Normal"/>
  </w:style>
  <w:style w:type="paragraph" w:styleId="BodyText">
    <w:name w:val="Body Text"/>
    <w:basedOn w:val="Normal"/>
  </w:style>
  <w:style w:type="character" w:styleId="LineNumber">
    <w:name w:val="line number"/>
    <w:basedOn w:val="DefaultParagraphFont"/>
  </w:style>
  <w:style w:type="paragraph" w:customStyle="1" w:styleId="Zrno">
    <w:name w:val="Zrno"/>
    <w:basedOn w:val="Normal"/>
    <w:rsid w:val="00924F83"/>
    <w:pPr>
      <w:keepNext/>
      <w:numPr>
        <w:numId w:val="6"/>
      </w:numPr>
      <w:ind w:left="357" w:hanging="357"/>
    </w:pPr>
  </w:style>
  <w:style w:type="paragraph" w:customStyle="1" w:styleId="Natuknice2">
    <w:name w:val="Natuknice2"/>
    <w:basedOn w:val="Normal"/>
    <w:link w:val="Natuknice2Char"/>
    <w:rsid w:val="00582254"/>
    <w:pPr>
      <w:numPr>
        <w:ilvl w:val="2"/>
        <w:numId w:val="4"/>
      </w:numPr>
    </w:pPr>
    <w:rPr>
      <w:noProof/>
    </w:rPr>
  </w:style>
  <w:style w:type="character" w:customStyle="1" w:styleId="Natuknice2Char">
    <w:name w:val="Natuknice2 Char"/>
    <w:link w:val="Natuknice2"/>
    <w:rsid w:val="00582254"/>
    <w:rPr>
      <w:noProof/>
      <w:sz w:val="24"/>
      <w:lang w:val="hr-HR" w:eastAsia="en-US" w:bidi="ar-SA"/>
    </w:rPr>
  </w:style>
  <w:style w:type="paragraph" w:styleId="Header">
    <w:name w:val="head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paragraph" w:styleId="Footer">
    <w:name w:val="foot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sid w:val="00450219"/>
    <w:rPr>
      <w:sz w:val="16"/>
      <w:szCs w:val="16"/>
    </w:rPr>
  </w:style>
  <w:style w:type="paragraph" w:styleId="CommentText">
    <w:name w:val="annotation text"/>
    <w:basedOn w:val="Normal"/>
    <w:semiHidden/>
    <w:rsid w:val="00450219"/>
    <w:rPr>
      <w:sz w:val="20"/>
    </w:rPr>
  </w:style>
  <w:style w:type="paragraph" w:styleId="CommentSubject">
    <w:name w:val="annotation subject"/>
    <w:basedOn w:val="CommentText"/>
    <w:next w:val="CommentText"/>
    <w:semiHidden/>
    <w:rsid w:val="00450219"/>
    <w:rPr>
      <w:b/>
      <w:bCs/>
    </w:rPr>
  </w:style>
  <w:style w:type="paragraph" w:styleId="BalloonText">
    <w:name w:val="Balloon Text"/>
    <w:basedOn w:val="Normal"/>
    <w:semiHidden/>
    <w:rsid w:val="0045021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C2466"/>
    <w:pPr>
      <w:shd w:val="clear" w:color="auto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autoRedefine/>
    <w:semiHidden/>
    <w:rsid w:val="004E7238"/>
  </w:style>
  <w:style w:type="paragraph" w:styleId="TOC2">
    <w:name w:val="toc 2"/>
    <w:basedOn w:val="Normal"/>
    <w:next w:val="Normal"/>
    <w:autoRedefine/>
    <w:semiHidden/>
    <w:rsid w:val="004E7238"/>
    <w:pPr>
      <w:ind w:left="240"/>
    </w:pPr>
  </w:style>
  <w:style w:type="paragraph" w:styleId="TOC3">
    <w:name w:val="toc 3"/>
    <w:basedOn w:val="Normal"/>
    <w:next w:val="Normal"/>
    <w:autoRedefine/>
    <w:semiHidden/>
    <w:rsid w:val="004E7238"/>
    <w:pPr>
      <w:ind w:left="480"/>
    </w:pPr>
  </w:style>
  <w:style w:type="character" w:styleId="Hyperlink">
    <w:name w:val="Hyperlink"/>
    <w:rsid w:val="004E7238"/>
    <w:rPr>
      <w:color w:val="0000FF"/>
      <w:u w:val="single"/>
    </w:rPr>
  </w:style>
  <w:style w:type="table" w:styleId="TableGrid">
    <w:name w:val="Table Grid"/>
    <w:basedOn w:val="TableNormal"/>
    <w:rsid w:val="009F6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026467"/>
    <w:rPr>
      <w:color w:val="800080"/>
      <w:u w:val="single"/>
    </w:rPr>
  </w:style>
  <w:style w:type="paragraph" w:styleId="NormalWeb">
    <w:name w:val="Normal (Web)"/>
    <w:basedOn w:val="Normal"/>
    <w:rsid w:val="00F07543"/>
    <w:pPr>
      <w:spacing w:before="100" w:beforeAutospacing="1" w:after="100" w:afterAutospacing="1"/>
    </w:pPr>
    <w:rPr>
      <w:rFonts w:eastAsia="MS Mincho"/>
      <w:lang w:val="en-US" w:eastAsia="ja-JP"/>
    </w:rPr>
  </w:style>
  <w:style w:type="paragraph" w:customStyle="1" w:styleId="p1">
    <w:name w:val="p1"/>
    <w:basedOn w:val="Normal"/>
    <w:rsid w:val="00C9493F"/>
    <w:pPr>
      <w:spacing w:before="100" w:beforeAutospacing="1" w:after="100" w:afterAutospacing="1"/>
      <w:jc w:val="left"/>
    </w:pPr>
    <w:rPr>
      <w:szCs w:val="24"/>
      <w:lang w:val="en-HR" w:eastAsia="en-GB"/>
    </w:rPr>
  </w:style>
  <w:style w:type="character" w:customStyle="1" w:styleId="apple-converted-space">
    <w:name w:val="apple-converted-space"/>
    <w:basedOn w:val="DefaultParagraphFont"/>
    <w:rsid w:val="00C94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https://www.ventura-fitness.hr/wp-content/uploads/2025/03/raspored2025.jpg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reso\Application%20Data\Microsoft\Templates\Spranc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EA3600168DD24FBBFA0709A4538A8C" ma:contentTypeVersion="2" ma:contentTypeDescription="Stvaranje novog dokumenta." ma:contentTypeScope="" ma:versionID="52e69e4397a649975253b9c4f4177a2e">
  <xsd:schema xmlns:xsd="http://www.w3.org/2001/XMLSchema" xmlns:p="http://schemas.microsoft.com/office/2006/metadata/properties" xmlns:ns2="d34a4129-52ec-4ee5-bc77-23d8e5f94cfd" targetNamespace="http://schemas.microsoft.com/office/2006/metadata/properties" ma:root="true" ma:fieldsID="3c81d14dc3ad95f274f0f0999b8e60d5" ns2:_="">
    <xsd:import namespace="d34a4129-52ec-4ee5-bc77-23d8e5f94cfd"/>
    <xsd:element name="properties">
      <xsd:complexType>
        <xsd:sequence>
          <xsd:element name="documentManagement">
            <xsd:complexType>
              <xsd:all>
                <xsd:element ref="ns2:Komentar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34a4129-52ec-4ee5-bc77-23d8e5f94cfd" elementFormDefault="qualified">
    <xsd:import namespace="http://schemas.microsoft.com/office/2006/documentManagement/types"/>
    <xsd:element name="Komentar" ma:index="8" nillable="true" ma:displayName="Komentar" ma:internalName="Komentar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 ma:readOnly="tru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entar xmlns="d34a4129-52ec-4ee5-bc77-23d8e5f94cfd" xsi:nil="true"/>
  </documentManagement>
</p:properties>
</file>

<file path=customXml/itemProps1.xml><?xml version="1.0" encoding="utf-8"?>
<ds:datastoreItem xmlns:ds="http://schemas.openxmlformats.org/officeDocument/2006/customXml" ds:itemID="{85C2DB28-5DD2-4022-8F18-37C6C1741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4a4129-52ec-4ee5-bc77-23d8e5f94cfd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C170D83-3D6B-4EC9-BDC3-59C756AAE4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9663A-C1E7-4FFF-8A43-629F6531045D}">
  <ds:schemaRefs>
    <ds:schemaRef ds:uri="http://schemas.microsoft.com/office/2006/metadata/properties"/>
    <ds:schemaRef ds:uri="http://schemas.microsoft.com/office/infopath/2007/PartnerControls"/>
    <ds:schemaRef ds:uri="d34a4129-52ec-4ee5-bc77-23d8e5f94c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Settings\kreso\Application Data\Microsoft\Templates\Spranca.dot</Template>
  <TotalTime>18</TotalTime>
  <Pages>4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Razvoj informacijskih sustava</vt:lpstr>
    </vt:vector>
  </TitlesOfParts>
  <Company>FER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Razvoj informacijskih sustava</dc:title>
  <dc:subject>Podsjetnik za intervju i analizu</dc:subject>
  <dc:creator>Krešimir Fertalj</dc:creator>
  <cp:keywords/>
  <cp:lastModifiedBy>Elena Nesek</cp:lastModifiedBy>
  <cp:revision>13</cp:revision>
  <cp:lastPrinted>2004-04-22T16:55:00Z</cp:lastPrinted>
  <dcterms:created xsi:type="dcterms:W3CDTF">2022-02-27T22:00:00Z</dcterms:created>
  <dcterms:modified xsi:type="dcterms:W3CDTF">2026-03-12T11:56:00Z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-289212032</vt:i4>
  </property>
  <property fmtid="{D5CDD505-2E9C-101B-9397-08002B2CF9AE}" pid="3" name="_EmailSubject">
    <vt:lpwstr>Emailing: HZZO-Alati.doc</vt:lpwstr>
  </property>
  <property fmtid="{D5CDD505-2E9C-101B-9397-08002B2CF9AE}" pid="4" name="_AuthorEmail">
    <vt:lpwstr>damir.kalpic@fer.hr</vt:lpwstr>
  </property>
  <property fmtid="{D5CDD505-2E9C-101B-9397-08002B2CF9AE}" pid="5" name="_AuthorEmailDisplayName">
    <vt:lpwstr>Damir Kalpić</vt:lpwstr>
  </property>
  <property fmtid="{D5CDD505-2E9C-101B-9397-08002B2CF9AE}" pid="6" name="_ReviewingToolsShownOnce">
    <vt:lpwstr/>
  </property>
</Properties>
</file>