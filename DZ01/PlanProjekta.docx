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C464" w14:textId="77777777" w:rsidR="00C87E8A" w:rsidRDefault="00C87E8A" w:rsidP="00C87E8A">
      <w:pPr>
        <w:pStyle w:val="Heading1"/>
      </w:pPr>
      <w:r>
        <w:t>Uvod</w:t>
      </w:r>
    </w:p>
    <w:p w14:paraId="24386AEE" w14:textId="3D4E361C" w:rsidR="001069F5" w:rsidRDefault="0071563D" w:rsidP="00C87E8A">
      <w:r>
        <w:t>Naziv projekta: Sustav za organizaciju fitness studija</w:t>
      </w:r>
    </w:p>
    <w:p w14:paraId="23A03781" w14:textId="2A573A71" w:rsidR="0071563D" w:rsidRDefault="0071563D" w:rsidP="00C87E8A">
      <w:r>
        <w:t>Studentski tim: Elena Nesek, Klara Zaninović</w:t>
      </w:r>
    </w:p>
    <w:p w14:paraId="317DBEE8" w14:textId="77777777" w:rsidR="0071563D" w:rsidRDefault="0071563D" w:rsidP="00C87E8A"/>
    <w:p w14:paraId="236AE988" w14:textId="77777777" w:rsidR="00C87E8A" w:rsidRDefault="00C87E8A" w:rsidP="00C87E8A">
      <w:pPr>
        <w:pStyle w:val="Heading2"/>
      </w:pPr>
      <w:r>
        <w:t>Doseg projekta</w:t>
      </w:r>
    </w:p>
    <w:p w14:paraId="73578250" w14:textId="0AD12CC2" w:rsidR="001069F5" w:rsidRDefault="0071563D" w:rsidP="00C87E8A">
      <w:r w:rsidRPr="0071563D">
        <w:t>Programsko rješenje omogućuje unos i obradu podataka o članovima fitness studija, trenerima, vrstama treninga, terminima, rezervacijama i uplatama. Ulazi sustava uključuju podatke o članovima, rasporedu, paketima i rezervacijama. Obrada obuhvaća provjeru raspoloživosti termina, povezivanje članova s treninzima i trenerima</w:t>
      </w:r>
      <w:r>
        <w:t xml:space="preserve"> </w:t>
      </w:r>
      <w:r w:rsidRPr="0071563D">
        <w:t>i praćenje statusa članarina. Izlazi sustava uključuju pregled članova, raspored treninga, popis rezervacija</w:t>
      </w:r>
      <w:r>
        <w:t xml:space="preserve"> i </w:t>
      </w:r>
      <w:r w:rsidRPr="0071563D">
        <w:t>izvještaje o zauzetosti</w:t>
      </w:r>
      <w:r>
        <w:t xml:space="preserve"> termina</w:t>
      </w:r>
      <w:r w:rsidRPr="0071563D">
        <w:t>.</w:t>
      </w:r>
    </w:p>
    <w:p w14:paraId="76021142" w14:textId="77777777" w:rsidR="0071563D" w:rsidRDefault="0071563D" w:rsidP="00C87E8A"/>
    <w:p w14:paraId="7F2F353D" w14:textId="77777777" w:rsidR="00C87E8A" w:rsidRDefault="00BE79E4" w:rsidP="00C87E8A">
      <w:pPr>
        <w:pStyle w:val="Heading2"/>
      </w:pPr>
      <w:r>
        <w:t>Glavne</w:t>
      </w:r>
      <w:r w:rsidR="00C87E8A">
        <w:t xml:space="preserve"> funkcije programske opreme</w:t>
      </w:r>
    </w:p>
    <w:p w14:paraId="6AB8390E" w14:textId="77777777" w:rsidR="0071563D" w:rsidRPr="0071563D" w:rsidRDefault="0071563D" w:rsidP="0071563D">
      <w:r w:rsidRPr="0071563D">
        <w:t>upravljanje članovima fitness studija</w:t>
      </w:r>
    </w:p>
    <w:p w14:paraId="3871B1D1" w14:textId="5B00A6E0" w:rsidR="0071563D" w:rsidRPr="0071563D" w:rsidRDefault="0071563D" w:rsidP="0071563D">
      <w:r w:rsidRPr="0071563D">
        <w:t>upravljanje trenerima i njihovim rasporedom</w:t>
      </w:r>
    </w:p>
    <w:p w14:paraId="7CBF6FB2" w14:textId="2030953B" w:rsidR="0071563D" w:rsidRPr="0071563D" w:rsidRDefault="0071563D" w:rsidP="0071563D">
      <w:r w:rsidRPr="0071563D">
        <w:t>evidencija vrsta treninga i paketa usluga</w:t>
      </w:r>
    </w:p>
    <w:p w14:paraId="572CF886" w14:textId="68CE3CA3" w:rsidR="0071563D" w:rsidRPr="0071563D" w:rsidRDefault="0071563D" w:rsidP="0071563D">
      <w:r w:rsidRPr="0071563D">
        <w:t>upravljanje terminima grupnih i individualnih treninga</w:t>
      </w:r>
    </w:p>
    <w:p w14:paraId="73470611" w14:textId="0F9D9C50" w:rsidR="0071563D" w:rsidRPr="0071563D" w:rsidRDefault="0071563D" w:rsidP="0071563D">
      <w:r w:rsidRPr="0071563D">
        <w:t>rezervacija, izmjena i otkazivanje termina</w:t>
      </w:r>
    </w:p>
    <w:p w14:paraId="06C0AEC5" w14:textId="45208159" w:rsidR="0071563D" w:rsidRPr="0071563D" w:rsidRDefault="0071563D" w:rsidP="0071563D">
      <w:r w:rsidRPr="0071563D">
        <w:t>evidencija</w:t>
      </w:r>
      <w:r>
        <w:t xml:space="preserve"> </w:t>
      </w:r>
      <w:r w:rsidRPr="0071563D">
        <w:t>statusa članarina</w:t>
      </w:r>
    </w:p>
    <w:p w14:paraId="28FD60F5" w14:textId="61444CAE" w:rsidR="0071563D" w:rsidRPr="0071563D" w:rsidRDefault="0071563D" w:rsidP="0071563D">
      <w:r w:rsidRPr="0071563D">
        <w:t>pregled raspoloživosti termina i kapaciteta</w:t>
      </w:r>
    </w:p>
    <w:p w14:paraId="1E6D88F8" w14:textId="07872031" w:rsidR="0071563D" w:rsidRPr="0071563D" w:rsidRDefault="0071563D" w:rsidP="0071563D">
      <w:r w:rsidRPr="0071563D">
        <w:t>osnovno izvještavanje o članovima</w:t>
      </w:r>
      <w:r>
        <w:t xml:space="preserve"> i</w:t>
      </w:r>
      <w:r w:rsidRPr="0071563D">
        <w:t xml:space="preserve"> rezervacijama</w:t>
      </w:r>
    </w:p>
    <w:p w14:paraId="7C02FA4A" w14:textId="77777777" w:rsidR="001069F5" w:rsidRDefault="001069F5" w:rsidP="00C87E8A"/>
    <w:p w14:paraId="1AEC7C4B" w14:textId="5D9EB60E" w:rsidR="00C87E8A" w:rsidRDefault="00C87E8A" w:rsidP="001069F5">
      <w:pPr>
        <w:pStyle w:val="Heading2"/>
      </w:pPr>
      <w:r>
        <w:t>Zahtjevi za performansama i ponašanje programske opreme</w:t>
      </w:r>
    </w:p>
    <w:p w14:paraId="24564E4A" w14:textId="1258AB75" w:rsidR="0071563D" w:rsidRPr="0071563D" w:rsidRDefault="0071563D" w:rsidP="0071563D">
      <w:r w:rsidRPr="0071563D">
        <w:t>Sustav mora omogućiti brz pristup podacima o članovima i terminima, jednostavno pretraživanje te pregled rasporeda bez značajnog zastoja u radu. Unos i izmjena rezervacija moraju biti pouzdani kako bi se spriječilo preklapanje termina ili prekoračenje kapaciteta treninga. Sustav treba osigurati konzistentnost podataka, posebno kod evidencije rezervacija i statusa aktivnih paketa.</w:t>
      </w:r>
    </w:p>
    <w:p w14:paraId="7D69106D" w14:textId="77777777" w:rsidR="001069F5" w:rsidRDefault="001069F5" w:rsidP="00C87E8A"/>
    <w:p w14:paraId="2A8EF86A" w14:textId="47E903B5" w:rsidR="001069F5" w:rsidRDefault="00C87E8A" w:rsidP="00C87E8A">
      <w:pPr>
        <w:pStyle w:val="Heading2"/>
      </w:pPr>
      <w:r>
        <w:t>Upravljanje i tehnička ograničenja</w:t>
      </w:r>
    </w:p>
    <w:p w14:paraId="21BB098A" w14:textId="172BA332" w:rsidR="0071563D" w:rsidRPr="0071563D" w:rsidRDefault="0071563D" w:rsidP="0071563D">
      <w:r w:rsidRPr="0071563D">
        <w:t>Projekt se provodi u ograničenom vremenskom roku zadanom nastavnim planom kolegija. Razvoj i dokumentiranje izvode dva studenta. Dokumentacija mora biti izrađena na hrvatskom jeziku i predana u propisanim formatima. Rješenje mora biti dovoljno jednostavno za izvedbu u okviru kolegija, ali dovoljno složeno da pokrije sve zadane elemente analize, modeliranja, dizajna i arhitekture.</w:t>
      </w:r>
    </w:p>
    <w:p w14:paraId="49DCBCAB" w14:textId="77777777" w:rsidR="00593D63" w:rsidRDefault="00593D63" w:rsidP="00C87E8A"/>
    <w:p w14:paraId="6C8AE943" w14:textId="1A64A0AC" w:rsidR="00942C03" w:rsidRDefault="00C87E8A" w:rsidP="00C87E8A">
      <w:pPr>
        <w:pStyle w:val="Heading1"/>
      </w:pPr>
      <w:r>
        <w:t>Procjena projekta</w:t>
      </w:r>
    </w:p>
    <w:p w14:paraId="13964946" w14:textId="6C7A9A17" w:rsidR="0071563D" w:rsidRPr="0071563D" w:rsidRDefault="0071563D" w:rsidP="0071563D">
      <w:r>
        <w:t xml:space="preserve">Predviđeno trajanje projekta je </w:t>
      </w:r>
      <w:r w:rsidR="00554686">
        <w:t xml:space="preserve">8 tjedana što uključuje izradu dokumentacije i kompletan sustav. </w:t>
      </w:r>
    </w:p>
    <w:p w14:paraId="6E5847E6" w14:textId="77777777" w:rsidR="00554686" w:rsidRDefault="006534C5" w:rsidP="00554686">
      <w:pPr>
        <w:pStyle w:val="Heading2"/>
      </w:pPr>
      <w:r>
        <w:lastRenderedPageBreak/>
        <w:t>Procjena primijenjenih tehnika i rezultata</w:t>
      </w:r>
    </w:p>
    <w:p w14:paraId="3077210E" w14:textId="780B8E20" w:rsidR="00E06F1E" w:rsidRPr="00554686" w:rsidRDefault="00554686" w:rsidP="00554686">
      <w:pPr>
        <w:pStyle w:val="Heading2"/>
        <w:numPr>
          <w:ilvl w:val="0"/>
          <w:numId w:val="0"/>
        </w:numPr>
      </w:pPr>
      <w:r w:rsidRPr="00554686">
        <w:rPr>
          <w:b w:val="0"/>
          <w:bCs/>
        </w:rPr>
        <w:t>Projekt je podijeljen na logične cjeline: analiza problema, definiranje zahtjeva, modeliranje procesa, projektni plan, model podataka i priprema dokumentacije. Time se dobiva realnija procjena vremena i truda.</w:t>
      </w:r>
      <w:r w:rsidR="006534C5" w:rsidRPr="00554686">
        <w:rPr>
          <w:b w:val="0"/>
          <w:bCs/>
        </w:rPr>
        <w:t xml:space="preserve"> </w:t>
      </w:r>
    </w:p>
    <w:p w14:paraId="4B0C26CC" w14:textId="77777777" w:rsidR="00E06F1E" w:rsidRDefault="00E06F1E" w:rsidP="006534C5"/>
    <w:p w14:paraId="3FBA6DD0" w14:textId="2D435A13" w:rsidR="00DD5575" w:rsidRDefault="006534C5" w:rsidP="006534C5">
      <w:pPr>
        <w:pStyle w:val="Heading2"/>
      </w:pPr>
      <w:r>
        <w:t>Resursi projekta</w:t>
      </w:r>
    </w:p>
    <w:p w14:paraId="1D5AC3F7" w14:textId="7744B0E0" w:rsidR="00554686" w:rsidRDefault="00554686" w:rsidP="00554686">
      <w:r>
        <w:t>Ljudski resursi: 2 studenta</w:t>
      </w:r>
    </w:p>
    <w:p w14:paraId="3E1C8BF5" w14:textId="15F6E55D" w:rsidR="00554686" w:rsidRDefault="00554686" w:rsidP="00554686">
      <w:r>
        <w:t>Sklopovska oprema: osobna računala</w:t>
      </w:r>
    </w:p>
    <w:p w14:paraId="68321CCE" w14:textId="1B507AEF" w:rsidR="00554686" w:rsidRDefault="00554686" w:rsidP="00554686">
      <w:r>
        <w:t xml:space="preserve">Programska oprema: alat za obradu teksta, alat za dijagrame, alat za </w:t>
      </w:r>
      <w:proofErr w:type="spellStart"/>
      <w:r>
        <w:t>ganttogram</w:t>
      </w:r>
      <w:proofErr w:type="spellEnd"/>
      <w:r>
        <w:t>, alati za programsku implementaciju</w:t>
      </w:r>
    </w:p>
    <w:p w14:paraId="6587ECC4" w14:textId="6A7049A4" w:rsidR="00554686" w:rsidRDefault="00554686" w:rsidP="00554686">
      <w:r>
        <w:t xml:space="preserve">Alati: Word, Draw.io, Excel,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PgAdmin</w:t>
      </w:r>
      <w:proofErr w:type="spellEnd"/>
    </w:p>
    <w:p w14:paraId="2C43AE37" w14:textId="0AEDAC40" w:rsidR="00554686" w:rsidRDefault="00554686" w:rsidP="00554686">
      <w:r>
        <w:t>Ostali resursi: predložak dokumentacije, upute kolegija, primjeri sličnih sustava</w:t>
      </w:r>
    </w:p>
    <w:p w14:paraId="22991673" w14:textId="77777777" w:rsidR="00554686" w:rsidRPr="00554686" w:rsidRDefault="00554686" w:rsidP="00554686"/>
    <w:p w14:paraId="6CFAF467" w14:textId="7A8353CE" w:rsidR="00BF6E28" w:rsidRDefault="006534C5" w:rsidP="006534C5">
      <w:pPr>
        <w:pStyle w:val="Heading1"/>
      </w:pPr>
      <w:r>
        <w:t>Upravljanje rizicima</w:t>
      </w:r>
    </w:p>
    <w:p w14:paraId="0E398DDE" w14:textId="295E5690" w:rsidR="00554686" w:rsidRPr="00554686" w:rsidRDefault="00554686" w:rsidP="00554686">
      <w:r w:rsidRPr="00554686">
        <w:t>Projekt uključuje više vrsta rizika vezanih uz vrijeme, razumijevanje domene fitness studija, kvalitetu dokumentacije i usklađenost sa zahtjevima zadatka. Upravljanje rizicima provodi se kroz pravovremenu podjelu rada, česte interne provjere i postupno dovršavanje dokumentacije.</w:t>
      </w:r>
    </w:p>
    <w:p w14:paraId="0BE4F445" w14:textId="283640A8" w:rsidR="006534C5" w:rsidRDefault="006534C5" w:rsidP="00BF6E28">
      <w:pPr>
        <w:pStyle w:val="Heading2"/>
      </w:pPr>
      <w:r>
        <w:t>Rizici projekta</w:t>
      </w:r>
    </w:p>
    <w:p w14:paraId="7D55FDC8" w14:textId="77777777" w:rsidR="00554686" w:rsidRPr="00554686" w:rsidRDefault="00554686" w:rsidP="00554686">
      <w:pPr>
        <w:ind w:firstLine="284"/>
      </w:pPr>
      <w:r w:rsidRPr="00554686">
        <w:t>•</w:t>
      </w:r>
      <w:r w:rsidRPr="00554686">
        <w:tab/>
        <w:t>nedovoljno jasno definirani zahtjevi sustava</w:t>
      </w:r>
    </w:p>
    <w:p w14:paraId="66F5CA8E" w14:textId="77777777" w:rsidR="00554686" w:rsidRPr="00554686" w:rsidRDefault="00554686" w:rsidP="00554686">
      <w:r w:rsidRPr="00554686">
        <w:tab/>
        <w:t>•</w:t>
      </w:r>
      <w:r w:rsidRPr="00554686">
        <w:tab/>
        <w:t>kašnjenje jednog ili oba člana tima</w:t>
      </w:r>
    </w:p>
    <w:p w14:paraId="7E68A5E3" w14:textId="77777777" w:rsidR="00554686" w:rsidRPr="00554686" w:rsidRDefault="00554686" w:rsidP="00554686">
      <w:r w:rsidRPr="00554686">
        <w:tab/>
        <w:t>•</w:t>
      </w:r>
      <w:r w:rsidRPr="00554686">
        <w:tab/>
        <w:t>preširoko definiran opseg projekta</w:t>
      </w:r>
    </w:p>
    <w:p w14:paraId="0FB102C8" w14:textId="77777777" w:rsidR="00554686" w:rsidRPr="00554686" w:rsidRDefault="00554686" w:rsidP="00554686">
      <w:r w:rsidRPr="00554686">
        <w:tab/>
        <w:t>•</w:t>
      </w:r>
      <w:r w:rsidRPr="00554686">
        <w:tab/>
        <w:t>neusklađenost modela i pisanog dijela dokumentacije</w:t>
      </w:r>
    </w:p>
    <w:p w14:paraId="14C47C50" w14:textId="4F8865EC" w:rsidR="00554686" w:rsidRPr="00554686" w:rsidRDefault="00554686" w:rsidP="00554686">
      <w:r w:rsidRPr="00554686">
        <w:tab/>
        <w:t>•</w:t>
      </w:r>
      <w:r w:rsidRPr="00554686">
        <w:tab/>
        <w:t xml:space="preserve">tehničke poteškoće pri izradi dijagrama i </w:t>
      </w:r>
      <w:proofErr w:type="spellStart"/>
      <w:r w:rsidRPr="00554686">
        <w:t>gan</w:t>
      </w:r>
      <w:r w:rsidR="00DA77D9">
        <w:t>t</w:t>
      </w:r>
      <w:r w:rsidRPr="00554686">
        <w:t>tograma</w:t>
      </w:r>
      <w:proofErr w:type="spellEnd"/>
    </w:p>
    <w:p w14:paraId="77B004BF" w14:textId="50E1D1BE" w:rsidR="00554686" w:rsidRPr="00554686" w:rsidRDefault="00554686" w:rsidP="00554686">
      <w:r w:rsidRPr="00554686">
        <w:tab/>
        <w:t>•</w:t>
      </w:r>
      <w:r w:rsidRPr="00554686">
        <w:tab/>
        <w:t>nedostatak vremena za završnu provjeru i dorade</w:t>
      </w:r>
    </w:p>
    <w:p w14:paraId="697BBF2D" w14:textId="77777777" w:rsidR="00BF6E28" w:rsidRDefault="00BF6E28" w:rsidP="006534C5"/>
    <w:p w14:paraId="42B2C954" w14:textId="7720C17F" w:rsidR="00BF6E28" w:rsidRDefault="006534C5" w:rsidP="00554686">
      <w:pPr>
        <w:pStyle w:val="Heading2"/>
      </w:pPr>
      <w:r>
        <w:t>Tablica rizika</w:t>
      </w:r>
      <w:r w:rsidR="00554686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2258"/>
        <w:gridCol w:w="2231"/>
        <w:gridCol w:w="2257"/>
      </w:tblGrid>
      <w:tr w:rsidR="00554686" w14:paraId="4DF9D43F" w14:textId="77777777">
        <w:tc>
          <w:tcPr>
            <w:tcW w:w="2310" w:type="dxa"/>
          </w:tcPr>
          <w:p w14:paraId="40DC1172" w14:textId="144FE71D" w:rsidR="00554686" w:rsidRDefault="00554686" w:rsidP="00554686">
            <w:r>
              <w:t>Rizik</w:t>
            </w:r>
          </w:p>
        </w:tc>
        <w:tc>
          <w:tcPr>
            <w:tcW w:w="2310" w:type="dxa"/>
          </w:tcPr>
          <w:p w14:paraId="55961788" w14:textId="7C5B482B" w:rsidR="00554686" w:rsidRDefault="00554686" w:rsidP="00554686">
            <w:r>
              <w:t>Vjerojatnost</w:t>
            </w:r>
          </w:p>
        </w:tc>
        <w:tc>
          <w:tcPr>
            <w:tcW w:w="2311" w:type="dxa"/>
          </w:tcPr>
          <w:p w14:paraId="7A11A36E" w14:textId="78D4D535" w:rsidR="00554686" w:rsidRDefault="00554686" w:rsidP="00554686">
            <w:r>
              <w:t>Utjecaj</w:t>
            </w:r>
          </w:p>
        </w:tc>
        <w:tc>
          <w:tcPr>
            <w:tcW w:w="2311" w:type="dxa"/>
          </w:tcPr>
          <w:p w14:paraId="11B7A9CD" w14:textId="162B7DD7" w:rsidR="00554686" w:rsidRDefault="00554686" w:rsidP="00554686">
            <w:r>
              <w:t>RM3</w:t>
            </w:r>
          </w:p>
        </w:tc>
      </w:tr>
      <w:tr w:rsidR="00554686" w14:paraId="2CD259DB" w14:textId="77777777" w:rsidTr="00554686">
        <w:trPr>
          <w:trHeight w:val="1142"/>
        </w:trPr>
        <w:tc>
          <w:tcPr>
            <w:tcW w:w="2310" w:type="dxa"/>
          </w:tcPr>
          <w:p w14:paraId="04504643" w14:textId="28D89371" w:rsidR="00554686" w:rsidRDefault="00554686" w:rsidP="00554686">
            <w:r>
              <w:t>Nejasni zahtjevi sustava</w:t>
            </w:r>
          </w:p>
        </w:tc>
        <w:tc>
          <w:tcPr>
            <w:tcW w:w="2310" w:type="dxa"/>
          </w:tcPr>
          <w:p w14:paraId="16A435DC" w14:textId="370A7FF2" w:rsidR="00554686" w:rsidRDefault="00554686" w:rsidP="00554686">
            <w:r>
              <w:t>srednja</w:t>
            </w:r>
          </w:p>
        </w:tc>
        <w:tc>
          <w:tcPr>
            <w:tcW w:w="2311" w:type="dxa"/>
          </w:tcPr>
          <w:p w14:paraId="34B2F145" w14:textId="1E7E182C" w:rsidR="00554686" w:rsidRDefault="00554686" w:rsidP="00554686">
            <w:r>
              <w:t>visok</w:t>
            </w:r>
          </w:p>
        </w:tc>
        <w:tc>
          <w:tcPr>
            <w:tcW w:w="2311" w:type="dxa"/>
          </w:tcPr>
          <w:p w14:paraId="4FDEAE52" w14:textId="44ABEA98" w:rsidR="00554686" w:rsidRDefault="00554686" w:rsidP="00554686">
            <w:r>
              <w:t>Rano definirati opseg i uskladiti sve funkcije s temom fitness studija</w:t>
            </w:r>
          </w:p>
        </w:tc>
      </w:tr>
      <w:tr w:rsidR="00554686" w14:paraId="7B8BF3C6" w14:textId="77777777">
        <w:tc>
          <w:tcPr>
            <w:tcW w:w="2310" w:type="dxa"/>
          </w:tcPr>
          <w:p w14:paraId="1CCDE6C6" w14:textId="0B8B6402" w:rsidR="00554686" w:rsidRDefault="00554686" w:rsidP="00554686">
            <w:r>
              <w:t>Kašnjenje člana tima</w:t>
            </w:r>
          </w:p>
        </w:tc>
        <w:tc>
          <w:tcPr>
            <w:tcW w:w="2310" w:type="dxa"/>
          </w:tcPr>
          <w:p w14:paraId="221B06F5" w14:textId="67C8DF17" w:rsidR="00554686" w:rsidRDefault="00554686" w:rsidP="00554686">
            <w:r>
              <w:t>srednja</w:t>
            </w:r>
          </w:p>
        </w:tc>
        <w:tc>
          <w:tcPr>
            <w:tcW w:w="2311" w:type="dxa"/>
          </w:tcPr>
          <w:p w14:paraId="01E6B45B" w14:textId="5187916F" w:rsidR="00554686" w:rsidRDefault="00554686" w:rsidP="00554686">
            <w:r>
              <w:t>srednji</w:t>
            </w:r>
          </w:p>
        </w:tc>
        <w:tc>
          <w:tcPr>
            <w:tcW w:w="2311" w:type="dxa"/>
          </w:tcPr>
          <w:p w14:paraId="0AA1C840" w14:textId="77EAA5A1" w:rsidR="00554686" w:rsidRDefault="00554686" w:rsidP="00554686">
            <w:r>
              <w:t>Podijeliti zadatke unaprijed i pratiti rokove</w:t>
            </w:r>
          </w:p>
        </w:tc>
      </w:tr>
      <w:tr w:rsidR="00554686" w14:paraId="5253891E" w14:textId="77777777">
        <w:tc>
          <w:tcPr>
            <w:tcW w:w="2310" w:type="dxa"/>
          </w:tcPr>
          <w:p w14:paraId="4313F06D" w14:textId="363EBEFF" w:rsidR="00554686" w:rsidRDefault="00554686" w:rsidP="00554686">
            <w:r>
              <w:t>Neusklađeni modeli i dokumentacija</w:t>
            </w:r>
          </w:p>
        </w:tc>
        <w:tc>
          <w:tcPr>
            <w:tcW w:w="2310" w:type="dxa"/>
          </w:tcPr>
          <w:p w14:paraId="6EFB59BD" w14:textId="3B567F70" w:rsidR="00554686" w:rsidRDefault="00554686" w:rsidP="00554686">
            <w:r>
              <w:t>srednja</w:t>
            </w:r>
          </w:p>
        </w:tc>
        <w:tc>
          <w:tcPr>
            <w:tcW w:w="2311" w:type="dxa"/>
          </w:tcPr>
          <w:p w14:paraId="3BAEA730" w14:textId="0DFDCDFD" w:rsidR="00554686" w:rsidRDefault="00554686" w:rsidP="00554686">
            <w:r>
              <w:t>visok</w:t>
            </w:r>
          </w:p>
        </w:tc>
        <w:tc>
          <w:tcPr>
            <w:tcW w:w="2311" w:type="dxa"/>
          </w:tcPr>
          <w:p w14:paraId="3650BC46" w14:textId="2474E333" w:rsidR="00554686" w:rsidRDefault="00554686" w:rsidP="00554686">
            <w:r>
              <w:t>Pregled svih dijelova prije predaje</w:t>
            </w:r>
          </w:p>
        </w:tc>
      </w:tr>
      <w:tr w:rsidR="00554686" w14:paraId="4B2D9189" w14:textId="77777777">
        <w:tc>
          <w:tcPr>
            <w:tcW w:w="2310" w:type="dxa"/>
          </w:tcPr>
          <w:p w14:paraId="69C02CDF" w14:textId="02907064" w:rsidR="00554686" w:rsidRDefault="00554686" w:rsidP="00554686">
            <w:r>
              <w:t>Prevelik opseg projekta</w:t>
            </w:r>
          </w:p>
        </w:tc>
        <w:tc>
          <w:tcPr>
            <w:tcW w:w="2310" w:type="dxa"/>
          </w:tcPr>
          <w:p w14:paraId="0C865336" w14:textId="0CE3D4A2" w:rsidR="00554686" w:rsidRDefault="00554686" w:rsidP="00554686">
            <w:r>
              <w:t>visoka</w:t>
            </w:r>
          </w:p>
        </w:tc>
        <w:tc>
          <w:tcPr>
            <w:tcW w:w="2311" w:type="dxa"/>
          </w:tcPr>
          <w:p w14:paraId="1832FD2F" w14:textId="00CEE5F1" w:rsidR="00554686" w:rsidRDefault="00554686" w:rsidP="00554686">
            <w:r>
              <w:t>visok</w:t>
            </w:r>
          </w:p>
        </w:tc>
        <w:tc>
          <w:tcPr>
            <w:tcW w:w="2311" w:type="dxa"/>
          </w:tcPr>
          <w:p w14:paraId="7727C13F" w14:textId="4D4C4C9D" w:rsidR="00554686" w:rsidRDefault="00554686" w:rsidP="00554686">
            <w:r>
              <w:t>Ograničiti sustav na ključne funkcije</w:t>
            </w:r>
          </w:p>
        </w:tc>
      </w:tr>
      <w:tr w:rsidR="00554686" w14:paraId="5E84415D" w14:textId="77777777">
        <w:tc>
          <w:tcPr>
            <w:tcW w:w="2310" w:type="dxa"/>
          </w:tcPr>
          <w:p w14:paraId="2E351428" w14:textId="5CEA4930" w:rsidR="00554686" w:rsidRDefault="00554686" w:rsidP="00554686">
            <w:r>
              <w:t>Problemi s alatima</w:t>
            </w:r>
          </w:p>
        </w:tc>
        <w:tc>
          <w:tcPr>
            <w:tcW w:w="2310" w:type="dxa"/>
          </w:tcPr>
          <w:p w14:paraId="4552FEC6" w14:textId="5D967E46" w:rsidR="00554686" w:rsidRDefault="00554686" w:rsidP="00554686">
            <w:r>
              <w:t>niska</w:t>
            </w:r>
          </w:p>
        </w:tc>
        <w:tc>
          <w:tcPr>
            <w:tcW w:w="2311" w:type="dxa"/>
          </w:tcPr>
          <w:p w14:paraId="1C04CD45" w14:textId="20FA7FAE" w:rsidR="00554686" w:rsidRDefault="00554686" w:rsidP="00554686">
            <w:r>
              <w:t>srednji</w:t>
            </w:r>
          </w:p>
        </w:tc>
        <w:tc>
          <w:tcPr>
            <w:tcW w:w="2311" w:type="dxa"/>
          </w:tcPr>
          <w:p w14:paraId="7F4393A6" w14:textId="548CAE07" w:rsidR="00554686" w:rsidRDefault="00554686" w:rsidP="00554686">
            <w:r>
              <w:t>Koristiti poznate jednostavne alate, redovito spremati verzije projekta</w:t>
            </w:r>
          </w:p>
        </w:tc>
      </w:tr>
      <w:tr w:rsidR="00554686" w14:paraId="1481B12C" w14:textId="77777777">
        <w:tc>
          <w:tcPr>
            <w:tcW w:w="2310" w:type="dxa"/>
          </w:tcPr>
          <w:p w14:paraId="4733CCC8" w14:textId="64C40CB9" w:rsidR="00554686" w:rsidRDefault="00554686" w:rsidP="00554686">
            <w:r>
              <w:t xml:space="preserve">Nedostatak vremena za doradu </w:t>
            </w:r>
          </w:p>
        </w:tc>
        <w:tc>
          <w:tcPr>
            <w:tcW w:w="2310" w:type="dxa"/>
          </w:tcPr>
          <w:p w14:paraId="2943F64A" w14:textId="34E6AEF0" w:rsidR="00554686" w:rsidRDefault="00554686" w:rsidP="00554686">
            <w:r>
              <w:t>srednja</w:t>
            </w:r>
          </w:p>
        </w:tc>
        <w:tc>
          <w:tcPr>
            <w:tcW w:w="2311" w:type="dxa"/>
          </w:tcPr>
          <w:p w14:paraId="2F4C425C" w14:textId="1E06975E" w:rsidR="00554686" w:rsidRDefault="00554686" w:rsidP="00554686">
            <w:r>
              <w:t>visok</w:t>
            </w:r>
          </w:p>
        </w:tc>
        <w:tc>
          <w:tcPr>
            <w:tcW w:w="2311" w:type="dxa"/>
          </w:tcPr>
          <w:p w14:paraId="1B9A9638" w14:textId="01C9927F" w:rsidR="00554686" w:rsidRDefault="00554686" w:rsidP="00554686">
            <w:r>
              <w:t>Završiti radnu verziju prije roka</w:t>
            </w:r>
          </w:p>
        </w:tc>
      </w:tr>
    </w:tbl>
    <w:p w14:paraId="6B8EDE75" w14:textId="77777777" w:rsidR="00554686" w:rsidRPr="00554686" w:rsidRDefault="00554686" w:rsidP="00554686"/>
    <w:p w14:paraId="68943B7F" w14:textId="437E78CD" w:rsidR="00152458" w:rsidRDefault="006534C5" w:rsidP="00152458">
      <w:pPr>
        <w:pStyle w:val="Heading2"/>
      </w:pPr>
      <w:r>
        <w:t xml:space="preserve">Pregled </w:t>
      </w:r>
      <w:r w:rsidR="00BF6E28">
        <w:t>ublažavanja</w:t>
      </w:r>
      <w:r>
        <w:t>, praćenja i upravljanja</w:t>
      </w:r>
      <w:r w:rsidR="00BF6E28">
        <w:t xml:space="preserve"> rizi</w:t>
      </w:r>
      <w:r w:rsidR="00003ED8">
        <w:t>cima</w:t>
      </w:r>
      <w:r w:rsidR="00152458">
        <w:t xml:space="preserve"> </w:t>
      </w:r>
    </w:p>
    <w:p w14:paraId="562F743A" w14:textId="02035320" w:rsidR="00152458" w:rsidRPr="00152458" w:rsidRDefault="00152458" w:rsidP="00152458">
      <w:r w:rsidRPr="00152458">
        <w:t>Rizici će se ublažavati ranim definiranjem opsega projekta, jasnom raspodjelom zadataka i internim tjednim pregledima napretka. Praćenje rizika provodit će se usporedbom ostvarenih aktivnosti s planom. Ako se pojavi kašnjenje ili nesklad u dokumentaciji, provest će se preraspodjela zadataka i pojednostavljenje funkcionalnosti koje nisu nužne za ispunjenje zadatka.</w:t>
      </w:r>
    </w:p>
    <w:p w14:paraId="4C0A58BD" w14:textId="77777777" w:rsidR="0099422B" w:rsidRDefault="0099422B" w:rsidP="006534C5"/>
    <w:p w14:paraId="051B0237" w14:textId="264B071C" w:rsidR="00C37375" w:rsidRDefault="006534C5" w:rsidP="00152458">
      <w:pPr>
        <w:pStyle w:val="Heading1"/>
      </w:pPr>
      <w:r>
        <w:t>Raspored projekta</w:t>
      </w:r>
    </w:p>
    <w:p w14:paraId="7088E94E" w14:textId="4D283581" w:rsidR="00152458" w:rsidRDefault="00152458" w:rsidP="00152458">
      <w:r w:rsidRPr="00152458">
        <w:t>Projekt će se provoditi kroz nekoliko faza: odabir teme, izrada povelje projekta, izrada projektnog plana, definiranje zahtjeva, modeliranje poslovnih procesa i završna priprema dokumentacije.</w:t>
      </w:r>
    </w:p>
    <w:p w14:paraId="3A7EAC8D" w14:textId="77777777" w:rsidR="00152458" w:rsidRPr="00152458" w:rsidRDefault="00152458" w:rsidP="00152458"/>
    <w:p w14:paraId="7F4B0C5E" w14:textId="520FA7CB" w:rsidR="006534C5" w:rsidRDefault="00C37375" w:rsidP="00C37375">
      <w:pPr>
        <w:pStyle w:val="Heading2"/>
      </w:pPr>
      <w:r>
        <w:t>Skup projektnih zadataka</w:t>
      </w:r>
    </w:p>
    <w:p w14:paraId="25EA735E" w14:textId="77777777" w:rsidR="00152458" w:rsidRDefault="00152458" w:rsidP="00152458">
      <w:pPr>
        <w:ind w:firstLine="284"/>
      </w:pPr>
      <w:r>
        <w:t>•</w:t>
      </w:r>
      <w:r>
        <w:tab/>
        <w:t>analiza teme i odabir projektnog problema</w:t>
      </w:r>
    </w:p>
    <w:p w14:paraId="2E58B6EA" w14:textId="77777777" w:rsidR="00152458" w:rsidRDefault="00152458" w:rsidP="00152458">
      <w:r>
        <w:tab/>
        <w:t>•</w:t>
      </w:r>
      <w:r>
        <w:tab/>
        <w:t>definiranje naziva, svrhe i ciljeva projekta</w:t>
      </w:r>
    </w:p>
    <w:p w14:paraId="1C6DF9B7" w14:textId="77777777" w:rsidR="00152458" w:rsidRDefault="00152458" w:rsidP="00152458">
      <w:r>
        <w:tab/>
        <w:t>•</w:t>
      </w:r>
      <w:r>
        <w:tab/>
        <w:t>izrada povelje projekta</w:t>
      </w:r>
    </w:p>
    <w:p w14:paraId="421198A1" w14:textId="77777777" w:rsidR="00152458" w:rsidRDefault="00152458" w:rsidP="00152458">
      <w:r>
        <w:tab/>
        <w:t>•</w:t>
      </w:r>
      <w:r>
        <w:tab/>
        <w:t>izrada projektnog plana</w:t>
      </w:r>
    </w:p>
    <w:p w14:paraId="38192657" w14:textId="77777777" w:rsidR="00152458" w:rsidRDefault="00152458" w:rsidP="00152458">
      <w:r>
        <w:tab/>
        <w:t>•</w:t>
      </w:r>
      <w:r>
        <w:tab/>
        <w:t>identifikacija poslovnih, korisničkih, funkcionalnih i nefunkcionalnih zahtjeva</w:t>
      </w:r>
    </w:p>
    <w:p w14:paraId="37E0A6E1" w14:textId="77777777" w:rsidR="00152458" w:rsidRDefault="00152458" w:rsidP="00152458">
      <w:r>
        <w:tab/>
        <w:t>•</w:t>
      </w:r>
      <w:r>
        <w:tab/>
        <w:t>modeliranje poslovnog procesa u više razina</w:t>
      </w:r>
    </w:p>
    <w:p w14:paraId="406EE652" w14:textId="77777777" w:rsidR="00152458" w:rsidRDefault="00152458" w:rsidP="00152458">
      <w:r>
        <w:tab/>
        <w:t>•</w:t>
      </w:r>
      <w:r>
        <w:tab/>
        <w:t>izrada dodatnog modela</w:t>
      </w:r>
    </w:p>
    <w:p w14:paraId="7986B6CC" w14:textId="77777777" w:rsidR="00152458" w:rsidRDefault="00152458" w:rsidP="00152458">
      <w:r>
        <w:tab/>
        <w:t>•</w:t>
      </w:r>
      <w:r>
        <w:tab/>
        <w:t>prikupljanje izvora zahtjeva</w:t>
      </w:r>
    </w:p>
    <w:p w14:paraId="7C639403" w14:textId="401F963D" w:rsidR="00152458" w:rsidRPr="00152458" w:rsidRDefault="00152458" w:rsidP="00152458">
      <w:r>
        <w:tab/>
        <w:t>•</w:t>
      </w:r>
      <w:r>
        <w:tab/>
        <w:t>završno uređivanje i predaja dokumentacije</w:t>
      </w:r>
    </w:p>
    <w:p w14:paraId="7D267FFC" w14:textId="77777777" w:rsidR="00C37375" w:rsidRDefault="00C37375" w:rsidP="006534C5"/>
    <w:p w14:paraId="74A8EF95" w14:textId="50081A81" w:rsidR="006534C5" w:rsidRDefault="006534C5" w:rsidP="00003ED8">
      <w:pPr>
        <w:pStyle w:val="Heading2"/>
      </w:pPr>
      <w:r>
        <w:t>Funkcionalna dekompozicija</w:t>
      </w:r>
    </w:p>
    <w:p w14:paraId="213A6BCF" w14:textId="77777777" w:rsidR="0022424F" w:rsidRPr="0022424F" w:rsidRDefault="0022424F" w:rsidP="0022424F">
      <w:pPr>
        <w:ind w:firstLine="284"/>
      </w:pPr>
      <w:r w:rsidRPr="0022424F">
        <w:t>•</w:t>
      </w:r>
      <w:r w:rsidRPr="0022424F">
        <w:tab/>
        <w:t>Upravljanje članovima</w:t>
      </w:r>
    </w:p>
    <w:p w14:paraId="5946A623" w14:textId="77777777" w:rsidR="0022424F" w:rsidRPr="0022424F" w:rsidRDefault="0022424F" w:rsidP="0022424F">
      <w:r w:rsidRPr="0022424F">
        <w:tab/>
        <w:t>•</w:t>
      </w:r>
      <w:r w:rsidRPr="0022424F">
        <w:tab/>
        <w:t>Upravljanje trenerima</w:t>
      </w:r>
    </w:p>
    <w:p w14:paraId="06606090" w14:textId="77777777" w:rsidR="0022424F" w:rsidRPr="0022424F" w:rsidRDefault="0022424F" w:rsidP="0022424F">
      <w:r w:rsidRPr="0022424F">
        <w:tab/>
        <w:t>•</w:t>
      </w:r>
      <w:r w:rsidRPr="0022424F">
        <w:tab/>
        <w:t>Upravljanje terminima</w:t>
      </w:r>
    </w:p>
    <w:p w14:paraId="3A65319B" w14:textId="77777777" w:rsidR="0022424F" w:rsidRPr="0022424F" w:rsidRDefault="0022424F" w:rsidP="0022424F">
      <w:r w:rsidRPr="0022424F">
        <w:tab/>
        <w:t>•</w:t>
      </w:r>
      <w:r w:rsidRPr="0022424F">
        <w:tab/>
        <w:t>Upravljanje rezervacijama</w:t>
      </w:r>
    </w:p>
    <w:p w14:paraId="6D5F1C26" w14:textId="2F99A613" w:rsidR="0022424F" w:rsidRPr="0022424F" w:rsidRDefault="0022424F" w:rsidP="0022424F">
      <w:r w:rsidRPr="0022424F">
        <w:tab/>
        <w:t>•</w:t>
      </w:r>
      <w:r w:rsidRPr="0022424F">
        <w:tab/>
        <w:t>Upravljanje paketima i članarinama</w:t>
      </w:r>
    </w:p>
    <w:p w14:paraId="1207096D" w14:textId="665341C0" w:rsidR="00941073" w:rsidRDefault="0022424F" w:rsidP="0022424F">
      <w:r w:rsidRPr="0022424F">
        <w:tab/>
        <w:t>•</w:t>
      </w:r>
      <w:r w:rsidRPr="0022424F">
        <w:tab/>
        <w:t>Izvještavanje i pregled rasporeda</w:t>
      </w:r>
    </w:p>
    <w:p w14:paraId="7576502B" w14:textId="77777777" w:rsidR="0022424F" w:rsidRDefault="0022424F" w:rsidP="0022424F"/>
    <w:p w14:paraId="36D78BDE" w14:textId="79359AC3" w:rsidR="004D4B9F" w:rsidRDefault="00596EFC" w:rsidP="004D4B9F">
      <w:pPr>
        <w:pStyle w:val="Heading2"/>
      </w:pPr>
      <w:r>
        <w:t>Tablica vremenskih intervala projekta</w:t>
      </w:r>
    </w:p>
    <w:tbl>
      <w:tblPr>
        <w:tblStyle w:val="TableGrid"/>
        <w:tblW w:w="8885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259"/>
        <w:gridCol w:w="1284"/>
        <w:gridCol w:w="1085"/>
        <w:gridCol w:w="1529"/>
      </w:tblGrid>
      <w:tr w:rsidR="00B52A23" w14:paraId="4B7EC499" w14:textId="77777777" w:rsidTr="00B52A23">
        <w:trPr>
          <w:cantSplit/>
          <w:trHeight w:val="353"/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6EA46" w14:textId="77777777" w:rsidR="00B52A23" w:rsidRDefault="00B52A23" w:rsidP="006846E5">
            <w:pPr>
              <w:jc w:val="center"/>
            </w:pPr>
            <w:r>
              <w:rPr>
                <w:b/>
                <w:sz w:val="18"/>
              </w:rPr>
              <w:t>Aktivnost</w:t>
            </w:r>
          </w:p>
        </w:tc>
        <w:tc>
          <w:tcPr>
            <w:tcW w:w="32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66FF8" w14:textId="02FA168F" w:rsidR="00B52A23" w:rsidRDefault="00B52A23" w:rsidP="006846E5">
            <w:pPr>
              <w:jc w:val="center"/>
            </w:pPr>
            <w:r>
              <w:rPr>
                <w:b/>
                <w:sz w:val="18"/>
              </w:rPr>
              <w:t>Opis aktivnosti</w:t>
            </w: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0A9A9" w14:textId="77777777" w:rsidR="00B52A23" w:rsidRDefault="00B52A23" w:rsidP="006846E5">
            <w:pPr>
              <w:jc w:val="center"/>
            </w:pPr>
            <w:r>
              <w:rPr>
                <w:b/>
                <w:sz w:val="18"/>
              </w:rPr>
              <w:t>Planirani završetak</w:t>
            </w:r>
          </w:p>
        </w:tc>
        <w:tc>
          <w:tcPr>
            <w:tcW w:w="10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9A32B" w14:textId="77777777" w:rsidR="00B52A23" w:rsidRDefault="00B52A23" w:rsidP="006846E5">
            <w:pPr>
              <w:jc w:val="center"/>
            </w:pPr>
            <w:r>
              <w:rPr>
                <w:b/>
                <w:sz w:val="18"/>
              </w:rPr>
              <w:t>Trajanje</w:t>
            </w:r>
          </w:p>
        </w:tc>
        <w:tc>
          <w:tcPr>
            <w:tcW w:w="15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C2545" w14:textId="732A38F2" w:rsidR="00B52A23" w:rsidRDefault="00B52A23" w:rsidP="006846E5">
            <w:pPr>
              <w:jc w:val="center"/>
            </w:pPr>
            <w:r>
              <w:rPr>
                <w:b/>
                <w:sz w:val="18"/>
              </w:rPr>
              <w:t>Prekretnica</w:t>
            </w:r>
            <w:r w:rsidR="00314C7D">
              <w:rPr>
                <w:b/>
                <w:sz w:val="18"/>
              </w:rPr>
              <w:t>(milestone)</w:t>
            </w:r>
          </w:p>
        </w:tc>
      </w:tr>
      <w:tr w:rsidR="00B52A23" w14:paraId="514DBEAB" w14:textId="77777777" w:rsidTr="00B52A23">
        <w:trPr>
          <w:cantSplit/>
          <w:trHeight w:val="530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13726" w14:textId="77777777" w:rsidR="00B52A23" w:rsidRDefault="00B52A23" w:rsidP="006846E5">
            <w:r>
              <w:rPr>
                <w:sz w:val="18"/>
              </w:rPr>
              <w:t>Analiza domene i definiranje opsega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D86CB" w14:textId="145F9F84" w:rsidR="00B52A23" w:rsidRDefault="00B52A23" w:rsidP="006846E5">
            <w:r>
              <w:rPr>
                <w:sz w:val="18"/>
              </w:rPr>
              <w:t>Analiza rada fitness studija te definiranje granica sustava: članovi, treneri, termini, rezervacije, članarine.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2E935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12.03.2026.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9653B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4 dana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54D92" w14:textId="77777777" w:rsidR="00B52A23" w:rsidRDefault="00B52A23" w:rsidP="006846E5">
            <w:r>
              <w:rPr>
                <w:sz w:val="18"/>
              </w:rPr>
              <w:t>-</w:t>
            </w:r>
          </w:p>
        </w:tc>
      </w:tr>
      <w:tr w:rsidR="00B52A23" w14:paraId="2A5BC26F" w14:textId="77777777" w:rsidTr="00B52A23">
        <w:trPr>
          <w:cantSplit/>
          <w:trHeight w:val="530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E75CB" w14:textId="77777777" w:rsidR="00B52A23" w:rsidRDefault="00B52A23" w:rsidP="006846E5">
            <w:r>
              <w:rPr>
                <w:sz w:val="18"/>
              </w:rPr>
              <w:t>Izrada povelje projekta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9A431" w14:textId="77777777" w:rsidR="00B52A23" w:rsidRDefault="00B52A23" w:rsidP="006846E5">
            <w:r>
              <w:rPr>
                <w:sz w:val="18"/>
              </w:rPr>
              <w:t>Izrada naziva, kratice, opisa, svrhe, ciljeva, korisnika, isporuka i kriterija uspješnosti projekta.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85AD5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15.03.2026.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17F77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4 dana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B781D" w14:textId="77777777" w:rsidR="00B52A23" w:rsidRDefault="00B52A23" w:rsidP="006846E5">
            <w:r>
              <w:rPr>
                <w:sz w:val="18"/>
              </w:rPr>
              <w:t>M1</w:t>
            </w:r>
          </w:p>
        </w:tc>
      </w:tr>
      <w:tr w:rsidR="00B52A23" w14:paraId="4C7CE50C" w14:textId="77777777" w:rsidTr="00B52A23">
        <w:trPr>
          <w:cantSplit/>
          <w:trHeight w:val="530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779D7" w14:textId="77777777" w:rsidR="00B52A23" w:rsidRDefault="00B52A23" w:rsidP="006846E5">
            <w:r>
              <w:rPr>
                <w:sz w:val="18"/>
              </w:rPr>
              <w:t>Izrada plana projekta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9F9FB" w14:textId="77777777" w:rsidR="00B52A23" w:rsidRDefault="00B52A23" w:rsidP="006846E5">
            <w:r>
              <w:rPr>
                <w:sz w:val="18"/>
              </w:rPr>
              <w:t>Izrada faza, procjene, rizika, resursa, rasporeda i organizacije projekta specifično za sustav fitness studija.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D1BCB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20.03.2026.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03B40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5 dana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1C419" w14:textId="77777777" w:rsidR="00B52A23" w:rsidRDefault="00B52A23" w:rsidP="006846E5">
            <w:r>
              <w:rPr>
                <w:sz w:val="18"/>
              </w:rPr>
              <w:t>-</w:t>
            </w:r>
          </w:p>
        </w:tc>
      </w:tr>
      <w:tr w:rsidR="00B52A23" w14:paraId="4EAC23E2" w14:textId="77777777" w:rsidTr="00B52A23">
        <w:trPr>
          <w:cantSplit/>
          <w:trHeight w:val="530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0DEF7" w14:textId="77777777" w:rsidR="00B52A23" w:rsidRDefault="00B52A23" w:rsidP="006846E5">
            <w:r>
              <w:rPr>
                <w:sz w:val="18"/>
              </w:rPr>
              <w:lastRenderedPageBreak/>
              <w:t>Specifikacija zahtjeva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67D93" w14:textId="4601AA14" w:rsidR="00B52A23" w:rsidRDefault="00B52A23" w:rsidP="006846E5">
            <w:r>
              <w:rPr>
                <w:sz w:val="18"/>
              </w:rPr>
              <w:t>Definiranje poslovnih, korisničkih, funkcionalnih i nefunkcionalnih zahtjeva za evidenciju članova, termina, rezervacija.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18D68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22.03.2026.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A8CF8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5 dana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2B310" w14:textId="77777777" w:rsidR="00B52A23" w:rsidRDefault="00B52A23" w:rsidP="006846E5">
            <w:r>
              <w:rPr>
                <w:sz w:val="18"/>
              </w:rPr>
              <w:t>-</w:t>
            </w:r>
          </w:p>
        </w:tc>
      </w:tr>
      <w:tr w:rsidR="00B52A23" w14:paraId="1FD3001C" w14:textId="77777777" w:rsidTr="00B52A23">
        <w:trPr>
          <w:cantSplit/>
          <w:trHeight w:val="530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A63BA" w14:textId="77777777" w:rsidR="00B52A23" w:rsidRDefault="00B52A23" w:rsidP="006846E5">
            <w:r>
              <w:rPr>
                <w:sz w:val="18"/>
              </w:rPr>
              <w:t>Modeliranje poslovnih procesa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0B6C8" w14:textId="77777777" w:rsidR="00B52A23" w:rsidRDefault="00B52A23" w:rsidP="006846E5">
            <w:r>
              <w:rPr>
                <w:sz w:val="18"/>
              </w:rPr>
              <w:t>Izrada DFD dijagrama u tri razine te dodatnog modela za odabrani proces sustava fitness studija.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4BD05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29.03.2026.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4570A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10 dana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B6D0A" w14:textId="77777777" w:rsidR="00B52A23" w:rsidRDefault="00B52A23" w:rsidP="006846E5">
            <w:r>
              <w:rPr>
                <w:sz w:val="18"/>
              </w:rPr>
              <w:t>M2 – Predaja DZ1</w:t>
            </w:r>
          </w:p>
        </w:tc>
      </w:tr>
      <w:tr w:rsidR="00B52A23" w14:paraId="2861B070" w14:textId="77777777" w:rsidTr="00B52A23">
        <w:trPr>
          <w:cantSplit/>
          <w:trHeight w:val="523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E8AFB" w14:textId="77777777" w:rsidR="00B52A23" w:rsidRDefault="00B52A23" w:rsidP="006846E5">
            <w:r>
              <w:rPr>
                <w:sz w:val="18"/>
              </w:rPr>
              <w:t>Oblikovanje podataka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684F2" w14:textId="77777777" w:rsidR="00B52A23" w:rsidRDefault="00B52A23" w:rsidP="006846E5">
            <w:r>
              <w:rPr>
                <w:sz w:val="18"/>
              </w:rPr>
              <w:t>Izrada ER dijagrama, modela baze podataka i skripti za kreiranje i punjenje baze oglednim podacima.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F45E3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05.04.2026.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8F261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7 dana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DFCA1" w14:textId="77777777" w:rsidR="00B52A23" w:rsidRDefault="00B52A23" w:rsidP="006846E5">
            <w:r>
              <w:rPr>
                <w:sz w:val="18"/>
              </w:rPr>
              <w:t>-</w:t>
            </w:r>
          </w:p>
        </w:tc>
      </w:tr>
      <w:tr w:rsidR="00B52A23" w14:paraId="0DAE2157" w14:textId="77777777" w:rsidTr="00B52A23">
        <w:trPr>
          <w:cantSplit/>
          <w:trHeight w:val="353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65F3F" w14:textId="77777777" w:rsidR="00B52A23" w:rsidRDefault="00B52A23" w:rsidP="006846E5">
            <w:r>
              <w:rPr>
                <w:sz w:val="18"/>
              </w:rPr>
              <w:t>Objektno orijentirani dizajn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0F717" w14:textId="77777777" w:rsidR="00B52A23" w:rsidRDefault="00B52A23" w:rsidP="006846E5">
            <w:r>
              <w:rPr>
                <w:sz w:val="18"/>
              </w:rPr>
              <w:t>Izrada dijagrama aktivnosti, slučajeva korištenja, CRC kartica i dijagrama razreda.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5996D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12.04.2026.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BEA0C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11 dana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EFDDF" w14:textId="77777777" w:rsidR="00B52A23" w:rsidRDefault="00B52A23" w:rsidP="006846E5">
            <w:r>
              <w:rPr>
                <w:sz w:val="18"/>
              </w:rPr>
              <w:t>M3 – Predaja DZ2</w:t>
            </w:r>
          </w:p>
        </w:tc>
      </w:tr>
      <w:tr w:rsidR="00B52A23" w14:paraId="3F094509" w14:textId="77777777" w:rsidTr="00B52A23">
        <w:trPr>
          <w:cantSplit/>
          <w:trHeight w:val="530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76B4C" w14:textId="77777777" w:rsidR="00B52A23" w:rsidRDefault="00B52A23" w:rsidP="006846E5">
            <w:r>
              <w:rPr>
                <w:sz w:val="18"/>
              </w:rPr>
              <w:t>Implementacija arhitekture i aplikacije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C1F26" w14:textId="77777777" w:rsidR="00B52A23" w:rsidRDefault="00B52A23" w:rsidP="006846E5">
            <w:r>
              <w:rPr>
                <w:sz w:val="18"/>
              </w:rPr>
              <w:t xml:space="preserve">Izrada aplikacije s odabranom arhitekturom, </w:t>
            </w:r>
            <w:proofErr w:type="spellStart"/>
            <w:r>
              <w:rPr>
                <w:sz w:val="18"/>
              </w:rPr>
              <w:t>šifrarnikom</w:t>
            </w:r>
            <w:proofErr w:type="spellEnd"/>
            <w:r>
              <w:rPr>
                <w:sz w:val="18"/>
              </w:rPr>
              <w:t xml:space="preserve"> i master-</w:t>
            </w:r>
            <w:proofErr w:type="spellStart"/>
            <w:r>
              <w:rPr>
                <w:sz w:val="18"/>
              </w:rPr>
              <w:t>detail</w:t>
            </w:r>
            <w:proofErr w:type="spellEnd"/>
            <w:r>
              <w:rPr>
                <w:sz w:val="18"/>
              </w:rPr>
              <w:t xml:space="preserve"> zaslonom za termine treninga i prijave članova.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BAE3C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14.05.2026.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7E925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11 dana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2281B" w14:textId="77777777" w:rsidR="00B52A23" w:rsidRDefault="00B52A23" w:rsidP="006846E5">
            <w:r>
              <w:rPr>
                <w:sz w:val="18"/>
              </w:rPr>
              <w:t>-</w:t>
            </w:r>
          </w:p>
        </w:tc>
      </w:tr>
      <w:tr w:rsidR="00B52A23" w14:paraId="6C73B83B" w14:textId="77777777" w:rsidTr="00B52A23">
        <w:trPr>
          <w:cantSplit/>
          <w:trHeight w:val="530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51879" w14:textId="77777777" w:rsidR="00B52A23" w:rsidRDefault="00B52A23" w:rsidP="006846E5">
            <w:r>
              <w:rPr>
                <w:sz w:val="18"/>
              </w:rPr>
              <w:t>Testiranje i dorada rješenja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8BA3E" w14:textId="77777777" w:rsidR="00B52A23" w:rsidRDefault="00B52A23" w:rsidP="006846E5">
            <w:r>
              <w:rPr>
                <w:sz w:val="18"/>
              </w:rPr>
              <w:t>Izrada jediničnih i integracijskih testova, provjera validacija i dorada dokumentacije i repozitorija.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2E6A4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17.05.2026.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71006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7 dana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C728F" w14:textId="77777777" w:rsidR="00B52A23" w:rsidRDefault="00B52A23" w:rsidP="006846E5">
            <w:r>
              <w:rPr>
                <w:sz w:val="18"/>
              </w:rPr>
              <w:t>M4 – Predaja DZ3</w:t>
            </w:r>
          </w:p>
        </w:tc>
      </w:tr>
      <w:tr w:rsidR="00B52A23" w14:paraId="5F1DECC4" w14:textId="77777777" w:rsidTr="00B52A23">
        <w:trPr>
          <w:cantSplit/>
          <w:trHeight w:val="530"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AD913" w14:textId="77777777" w:rsidR="00B52A23" w:rsidRDefault="00B52A23" w:rsidP="006846E5">
            <w:r>
              <w:rPr>
                <w:sz w:val="18"/>
              </w:rPr>
              <w:t>Automatizacija poslovnog procesa</w:t>
            </w:r>
          </w:p>
        </w:tc>
        <w:tc>
          <w:tcPr>
            <w:tcW w:w="32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675FB" w14:textId="77777777" w:rsidR="00B52A23" w:rsidRDefault="00B52A23" w:rsidP="006846E5">
            <w:r>
              <w:rPr>
                <w:sz w:val="18"/>
              </w:rPr>
              <w:t>Modeliranje i demonstracija automatiziranog procesa, npr. rezervacije individualnog treninga ili upisa člana na termin.</w:t>
            </w:r>
          </w:p>
        </w:tc>
        <w:tc>
          <w:tcPr>
            <w:tcW w:w="12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E5F0B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07.06.2026.</w:t>
            </w:r>
          </w:p>
        </w:tc>
        <w:tc>
          <w:tcPr>
            <w:tcW w:w="10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0F233" w14:textId="77777777" w:rsidR="00B52A23" w:rsidRDefault="00B52A23" w:rsidP="006846E5">
            <w:pPr>
              <w:jc w:val="center"/>
            </w:pPr>
            <w:r>
              <w:rPr>
                <w:sz w:val="18"/>
              </w:rPr>
              <w:t>21 dan</w:t>
            </w:r>
          </w:p>
        </w:tc>
        <w:tc>
          <w:tcPr>
            <w:tcW w:w="15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1F12C" w14:textId="77777777" w:rsidR="00B52A23" w:rsidRDefault="00B52A23" w:rsidP="006846E5">
            <w:r>
              <w:rPr>
                <w:sz w:val="18"/>
              </w:rPr>
              <w:t>M5 – Predaja DZ4</w:t>
            </w:r>
          </w:p>
        </w:tc>
      </w:tr>
    </w:tbl>
    <w:p w14:paraId="0E5166AE" w14:textId="77777777" w:rsidR="0022424F" w:rsidRDefault="0022424F" w:rsidP="0022424F">
      <w:pPr>
        <w:rPr>
          <w:b/>
          <w:bCs/>
        </w:rPr>
      </w:pPr>
    </w:p>
    <w:p w14:paraId="6338646E" w14:textId="77777777" w:rsidR="0022424F" w:rsidRPr="0022424F" w:rsidRDefault="0022424F" w:rsidP="0022424F"/>
    <w:p w14:paraId="061D9925" w14:textId="77777777" w:rsidR="004E6E95" w:rsidRDefault="004E6E95" w:rsidP="004D4B9F"/>
    <w:p w14:paraId="3888DD95" w14:textId="77777777" w:rsidR="00596EFC" w:rsidRDefault="00596EFC" w:rsidP="00596EFC">
      <w:pPr>
        <w:pStyle w:val="Heading1"/>
      </w:pPr>
      <w:r>
        <w:t>Organizacija sudionika projekta</w:t>
      </w:r>
    </w:p>
    <w:p w14:paraId="3C775B47" w14:textId="141839EE" w:rsidR="00596EFC" w:rsidRDefault="00596EFC" w:rsidP="00DA77D9">
      <w:pPr>
        <w:pStyle w:val="Heading2"/>
      </w:pPr>
      <w:r>
        <w:t>Struktura tima</w:t>
      </w:r>
      <w:r w:rsidR="00DA77D9">
        <w:t xml:space="preserve"> </w:t>
      </w:r>
    </w:p>
    <w:p w14:paraId="25929458" w14:textId="77777777" w:rsidR="00DA77D9" w:rsidRDefault="00DA77D9" w:rsidP="00DA77D9">
      <w:r>
        <w:t>Studentski tim čine dva člana. Raspodjela zadataka bit će dinamički određivana tijekom izrade projekta.</w:t>
      </w:r>
    </w:p>
    <w:p w14:paraId="592618CF" w14:textId="77777777" w:rsidR="00DA77D9" w:rsidRPr="00DA77D9" w:rsidRDefault="00DA77D9" w:rsidP="00DA77D9"/>
    <w:p w14:paraId="5CB9D333" w14:textId="0C7F1EC8" w:rsidR="004D4B9F" w:rsidRDefault="00D7431E" w:rsidP="00596EFC">
      <w:pPr>
        <w:pStyle w:val="Heading2"/>
      </w:pPr>
      <w:r>
        <w:t>I</w:t>
      </w:r>
      <w:r w:rsidR="00596EFC">
        <w:t>zvješta</w:t>
      </w:r>
      <w:r>
        <w:t>vanje</w:t>
      </w:r>
      <w:r w:rsidR="00596EFC">
        <w:t xml:space="preserve"> i komunikacija</w:t>
      </w:r>
    </w:p>
    <w:p w14:paraId="5D564E42" w14:textId="41BC87F3" w:rsidR="00DA77D9" w:rsidRPr="00DA77D9" w:rsidRDefault="00DA77D9" w:rsidP="00DA77D9">
      <w:r>
        <w:t xml:space="preserve">Komunikacija unutar tima odvijat će se putem digitalnih kanala i sastanaka uživo. Datoteke će biti dijeljene putem </w:t>
      </w:r>
      <w:proofErr w:type="spellStart"/>
      <w:r>
        <w:t>GitHub</w:t>
      </w:r>
      <w:proofErr w:type="spellEnd"/>
      <w:r>
        <w:t>-a.</w:t>
      </w:r>
    </w:p>
    <w:p w14:paraId="45AC1426" w14:textId="03CF45FC" w:rsidR="007C4482" w:rsidRDefault="00596EFC" w:rsidP="00DA77D9">
      <w:pPr>
        <w:pStyle w:val="Heading1"/>
      </w:pPr>
      <w:r>
        <w:t>Mehanizmi praćenja i kontrole</w:t>
      </w:r>
    </w:p>
    <w:p w14:paraId="5C333DCB" w14:textId="2E716E4B" w:rsidR="00BD2EB6" w:rsidRDefault="00596EFC" w:rsidP="00596EFC">
      <w:pPr>
        <w:pStyle w:val="Heading2"/>
      </w:pPr>
      <w:r>
        <w:t>Osiguranje kvalitete i kontrola</w:t>
      </w:r>
    </w:p>
    <w:p w14:paraId="4B12F299" w14:textId="661E1FF4" w:rsidR="00DA77D9" w:rsidRPr="00DA77D9" w:rsidRDefault="00DA77D9" w:rsidP="00DA77D9">
      <w:r w:rsidRPr="00DA77D9">
        <w:t>Kvaliteta dokumentacije osigurat će se zajedničkim pregledom svih poglavlja, provjerom terminologije, usklađenošću modela s tekstualnim opisima i provjerom formalnih uvjeta predaje. Posebna pažnja posvetit će se tome da svi dijelovi budu specifični za fitness studio, a ne generički.</w:t>
      </w:r>
    </w:p>
    <w:p w14:paraId="56A075EA" w14:textId="6D69A4FF" w:rsidR="00C01BC4" w:rsidRDefault="00596EFC" w:rsidP="00596EFC">
      <w:pPr>
        <w:pStyle w:val="Heading2"/>
      </w:pPr>
      <w:r>
        <w:t>Upravljanje izmjenama i kontrola</w:t>
      </w:r>
    </w:p>
    <w:p w14:paraId="13070689" w14:textId="275E0861" w:rsidR="007C4482" w:rsidRPr="00596EFC" w:rsidRDefault="00DA77D9" w:rsidP="007C4482">
      <w:r w:rsidRPr="00DA77D9">
        <w:t>Sve izmjene dokumentacije evidentirat će se kroz verzije datoteka. Ako se promijeni opseg ili naziv neke funkcionalnosti, izmjena će se unijeti u sve povezane dijelove dokumentacije kako bi se zadržala konzistentnost između povelje, plana projekta, zahtjeva i modela.</w:t>
      </w:r>
    </w:p>
    <w:sectPr w:rsidR="007C4482" w:rsidRPr="00596EFC" w:rsidSect="00865C6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AB26F" w14:textId="77777777" w:rsidR="00C528D5" w:rsidRDefault="00C528D5">
      <w:r>
        <w:separator/>
      </w:r>
    </w:p>
    <w:p w14:paraId="398BFFCD" w14:textId="77777777" w:rsidR="00C528D5" w:rsidRDefault="00C528D5"/>
  </w:endnote>
  <w:endnote w:type="continuationSeparator" w:id="0">
    <w:p w14:paraId="3B8DBDD5" w14:textId="77777777" w:rsidR="00C528D5" w:rsidRDefault="00C528D5">
      <w:r>
        <w:continuationSeparator/>
      </w:r>
    </w:p>
    <w:p w14:paraId="47B8629B" w14:textId="77777777" w:rsidR="00C528D5" w:rsidRDefault="00C528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A9D6" w14:textId="77777777" w:rsidR="004E6E95" w:rsidRDefault="004E6E95" w:rsidP="009F68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4F6317" w14:textId="77777777" w:rsidR="004E6E95" w:rsidRDefault="004E6E95" w:rsidP="00497761">
    <w:pPr>
      <w:pStyle w:val="Footer"/>
      <w:ind w:right="360"/>
    </w:pPr>
  </w:p>
  <w:p w14:paraId="1D993602" w14:textId="77777777" w:rsidR="004E6E95" w:rsidRDefault="004E6E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97"/>
      <w:gridCol w:w="3027"/>
      <w:gridCol w:w="3002"/>
    </w:tblGrid>
    <w:tr w:rsidR="00865C6A" w14:paraId="6945E2C2" w14:textId="77777777">
      <w:tc>
        <w:tcPr>
          <w:tcW w:w="3080" w:type="dxa"/>
        </w:tcPr>
        <w:p w14:paraId="05AB6C61" w14:textId="77777777" w:rsidR="00865C6A" w:rsidRDefault="00865C6A" w:rsidP="00BE70B4">
          <w:pPr>
            <w:pStyle w:val="Footer"/>
            <w:ind w:right="360"/>
          </w:pPr>
        </w:p>
      </w:tc>
      <w:tc>
        <w:tcPr>
          <w:tcW w:w="3081" w:type="dxa"/>
        </w:tcPr>
        <w:p w14:paraId="1C6977E4" w14:textId="2E524786" w:rsidR="00865C6A" w:rsidRDefault="00865C6A" w:rsidP="00BE70B4">
          <w:pPr>
            <w:pStyle w:val="Footer"/>
            <w:ind w:right="360"/>
            <w:jc w:val="center"/>
          </w:pPr>
          <w:r>
            <w:sym w:font="Symbol" w:char="F0D3"/>
          </w:r>
          <w:r>
            <w:t>FER-ZP</w:t>
          </w:r>
          <w:r w:rsidR="002623FA">
            <w:t>R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314C7D">
            <w:rPr>
              <w:noProof/>
            </w:rPr>
            <w:t>2026</w:t>
          </w:r>
          <w:r>
            <w:fldChar w:fldCharType="end"/>
          </w:r>
        </w:p>
      </w:tc>
      <w:tc>
        <w:tcPr>
          <w:tcW w:w="3081" w:type="dxa"/>
        </w:tcPr>
        <w:p w14:paraId="15293794" w14:textId="77777777" w:rsidR="00865C6A" w:rsidRDefault="00865C6A" w:rsidP="00BE70B4">
          <w:pPr>
            <w:pStyle w:val="Footer"/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437682">
            <w:rPr>
              <w:rStyle w:val="PageNumber"/>
              <w:noProof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437682">
            <w:rPr>
              <w:rStyle w:val="PageNumber"/>
              <w:noProof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 w14:paraId="39191CF2" w14:textId="77777777" w:rsidR="00865C6A" w:rsidRDefault="00865C6A" w:rsidP="00865C6A">
    <w:pPr>
      <w:pStyle w:val="Footer"/>
    </w:pPr>
  </w:p>
  <w:p w14:paraId="13783C0B" w14:textId="77777777" w:rsidR="00865C6A" w:rsidRDefault="00865C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97"/>
      <w:gridCol w:w="3027"/>
      <w:gridCol w:w="3002"/>
    </w:tblGrid>
    <w:tr w:rsidR="00865C6A" w14:paraId="32DC2C50" w14:textId="77777777">
      <w:tc>
        <w:tcPr>
          <w:tcW w:w="3080" w:type="dxa"/>
        </w:tcPr>
        <w:p w14:paraId="5EDB37BD" w14:textId="77777777" w:rsidR="00865C6A" w:rsidRDefault="00865C6A" w:rsidP="00BE70B4">
          <w:pPr>
            <w:pStyle w:val="Footer"/>
            <w:ind w:right="360"/>
          </w:pPr>
        </w:p>
      </w:tc>
      <w:tc>
        <w:tcPr>
          <w:tcW w:w="3081" w:type="dxa"/>
        </w:tcPr>
        <w:p w14:paraId="1AF624CE" w14:textId="1F18307C" w:rsidR="00865C6A" w:rsidRDefault="00865C6A" w:rsidP="00BE70B4">
          <w:pPr>
            <w:pStyle w:val="Footer"/>
            <w:ind w:right="360"/>
            <w:jc w:val="center"/>
          </w:pPr>
          <w:r>
            <w:sym w:font="Symbol" w:char="F0D3"/>
          </w:r>
          <w:r>
            <w:t xml:space="preserve">FER-ZPM,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314C7D">
            <w:rPr>
              <w:noProof/>
            </w:rPr>
            <w:t>2026</w:t>
          </w:r>
          <w:r>
            <w:fldChar w:fldCharType="end"/>
          </w:r>
        </w:p>
      </w:tc>
      <w:tc>
        <w:tcPr>
          <w:tcW w:w="3081" w:type="dxa"/>
        </w:tcPr>
        <w:p w14:paraId="6FEEAFD3" w14:textId="77777777" w:rsidR="00865C6A" w:rsidRDefault="00865C6A" w:rsidP="00BE70B4">
          <w:pPr>
            <w:pStyle w:val="Footer"/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 w14:paraId="439CB9E0" w14:textId="77777777" w:rsidR="00865C6A" w:rsidRDefault="00865C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ED980" w14:textId="77777777" w:rsidR="00C528D5" w:rsidRDefault="00C528D5">
      <w:r>
        <w:separator/>
      </w:r>
    </w:p>
    <w:p w14:paraId="72BAE667" w14:textId="77777777" w:rsidR="00C528D5" w:rsidRDefault="00C528D5"/>
  </w:footnote>
  <w:footnote w:type="continuationSeparator" w:id="0">
    <w:p w14:paraId="56269E07" w14:textId="77777777" w:rsidR="00C528D5" w:rsidRDefault="00C528D5">
      <w:r>
        <w:continuationSeparator/>
      </w:r>
    </w:p>
    <w:p w14:paraId="22894EB5" w14:textId="77777777" w:rsidR="00C528D5" w:rsidRDefault="00C528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9BF1" w14:textId="77777777" w:rsidR="00865C6A" w:rsidRDefault="00865C6A">
    <w:pPr>
      <w:pStyle w:val="Header"/>
    </w:pPr>
    <w:r>
      <w:t>Plan projekta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406A" w14:textId="77777777" w:rsidR="00865C6A" w:rsidRDefault="00865C6A">
    <w:pPr>
      <w:pStyle w:val="Header"/>
    </w:pPr>
    <w:r>
      <w:t>Plan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FBC63E6"/>
    <w:lvl w:ilvl="0">
      <w:start w:val="1"/>
      <w:numFmt w:val="decimal"/>
      <w:pStyle w:val="ListNumber5"/>
      <w:lvlText w:val="%1."/>
      <w:lvlJc w:val="left"/>
      <w:pPr>
        <w:tabs>
          <w:tab w:val="num" w:pos="9630"/>
        </w:tabs>
        <w:ind w:left="9630" w:hanging="360"/>
      </w:pPr>
    </w:lvl>
  </w:abstractNum>
  <w:abstractNum w:abstractNumId="1" w15:restartNumberingAfterBreak="0">
    <w:nsid w:val="001D16DA"/>
    <w:multiLevelType w:val="hybridMultilevel"/>
    <w:tmpl w:val="CAF83B88"/>
    <w:lvl w:ilvl="0" w:tplc="041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CF3931"/>
    <w:multiLevelType w:val="hybridMultilevel"/>
    <w:tmpl w:val="42D8B3C2"/>
    <w:lvl w:ilvl="0" w:tplc="ACF82AC6">
      <w:start w:val="1"/>
      <w:numFmt w:val="bullet"/>
      <w:pStyle w:val="Natuknice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4B713DD"/>
    <w:multiLevelType w:val="singleLevel"/>
    <w:tmpl w:val="6FA6BCD8"/>
    <w:lvl w:ilvl="0">
      <w:start w:val="1"/>
      <w:numFmt w:val="decimal"/>
      <w:pStyle w:val="Nabrajanje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4" w15:restartNumberingAfterBreak="0">
    <w:nsid w:val="13A73196"/>
    <w:multiLevelType w:val="multilevel"/>
    <w:tmpl w:val="276EF8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81A12"/>
    <w:multiLevelType w:val="hybridMultilevel"/>
    <w:tmpl w:val="B0182E38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639A2"/>
    <w:multiLevelType w:val="multilevel"/>
    <w:tmpl w:val="E462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4678A"/>
    <w:multiLevelType w:val="hybridMultilevel"/>
    <w:tmpl w:val="B5E6CD5E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837C4"/>
    <w:multiLevelType w:val="hybridMultilevel"/>
    <w:tmpl w:val="5434B58C"/>
    <w:lvl w:ilvl="0" w:tplc="B05A1022">
      <w:start w:val="1"/>
      <w:numFmt w:val="bullet"/>
      <w:pStyle w:val="Naglasak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3445B"/>
    <w:multiLevelType w:val="singleLevel"/>
    <w:tmpl w:val="BF1AE6A0"/>
    <w:lvl w:ilvl="0">
      <w:start w:val="1"/>
      <w:numFmt w:val="lowerLetter"/>
      <w:pStyle w:val="Abc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6C16499"/>
    <w:multiLevelType w:val="hybridMultilevel"/>
    <w:tmpl w:val="276EF812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E1FA3"/>
    <w:multiLevelType w:val="hybridMultilevel"/>
    <w:tmpl w:val="D02824DE"/>
    <w:lvl w:ilvl="0" w:tplc="041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 w:tplc="041A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1A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 w:tplc="041A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1A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8AD2674"/>
    <w:multiLevelType w:val="hybridMultilevel"/>
    <w:tmpl w:val="E86AC028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D709B"/>
    <w:multiLevelType w:val="multilevel"/>
    <w:tmpl w:val="8630835A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pStyle w:val="Heading3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pStyle w:val="Heading4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38235EEB"/>
    <w:multiLevelType w:val="multilevel"/>
    <w:tmpl w:val="276EF8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E6566"/>
    <w:multiLevelType w:val="singleLevel"/>
    <w:tmpl w:val="EF8C85FA"/>
    <w:lvl w:ilvl="0">
      <w:start w:val="1"/>
      <w:numFmt w:val="bullet"/>
      <w:pStyle w:val="Zrno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6" w15:restartNumberingAfterBreak="0">
    <w:nsid w:val="3EF56DA4"/>
    <w:multiLevelType w:val="hybridMultilevel"/>
    <w:tmpl w:val="EFC022A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B642A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49AF71B5"/>
    <w:multiLevelType w:val="hybridMultilevel"/>
    <w:tmpl w:val="E4623BB6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6068F"/>
    <w:multiLevelType w:val="multilevel"/>
    <w:tmpl w:val="426C8F7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Natuknice2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F99308F"/>
    <w:multiLevelType w:val="hybridMultilevel"/>
    <w:tmpl w:val="394EF594"/>
    <w:lvl w:ilvl="0" w:tplc="041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 w:tplc="041A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1A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 w:tplc="041A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1A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38352FD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68717576"/>
    <w:multiLevelType w:val="singleLevel"/>
    <w:tmpl w:val="31F86AE6"/>
    <w:lvl w:ilvl="0">
      <w:start w:val="1"/>
      <w:numFmt w:val="bullet"/>
      <w:pStyle w:val="Slijedi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EC245BB"/>
    <w:multiLevelType w:val="hybridMultilevel"/>
    <w:tmpl w:val="9C9441BA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A789B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7968586B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7F9670DE"/>
    <w:multiLevelType w:val="multilevel"/>
    <w:tmpl w:val="276EF8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44476082">
    <w:abstractNumId w:val="13"/>
  </w:num>
  <w:num w:numId="2" w16cid:durableId="436367901">
    <w:abstractNumId w:val="9"/>
  </w:num>
  <w:num w:numId="3" w16cid:durableId="1891459265">
    <w:abstractNumId w:val="3"/>
  </w:num>
  <w:num w:numId="4" w16cid:durableId="1633440192">
    <w:abstractNumId w:val="19"/>
  </w:num>
  <w:num w:numId="5" w16cid:durableId="117722817">
    <w:abstractNumId w:val="22"/>
  </w:num>
  <w:num w:numId="6" w16cid:durableId="1461608226">
    <w:abstractNumId w:val="15"/>
  </w:num>
  <w:num w:numId="7" w16cid:durableId="1809320389">
    <w:abstractNumId w:val="8"/>
  </w:num>
  <w:num w:numId="8" w16cid:durableId="428623980">
    <w:abstractNumId w:val="2"/>
  </w:num>
  <w:num w:numId="9" w16cid:durableId="1954172208">
    <w:abstractNumId w:val="11"/>
  </w:num>
  <w:num w:numId="10" w16cid:durableId="1957904704">
    <w:abstractNumId w:val="20"/>
  </w:num>
  <w:num w:numId="11" w16cid:durableId="1143044587">
    <w:abstractNumId w:val="25"/>
  </w:num>
  <w:num w:numId="12" w16cid:durableId="793907866">
    <w:abstractNumId w:val="17"/>
  </w:num>
  <w:num w:numId="13" w16cid:durableId="976762703">
    <w:abstractNumId w:val="24"/>
  </w:num>
  <w:num w:numId="14" w16cid:durableId="1460298812">
    <w:abstractNumId w:val="21"/>
  </w:num>
  <w:num w:numId="15" w16cid:durableId="457064532">
    <w:abstractNumId w:val="16"/>
  </w:num>
  <w:num w:numId="16" w16cid:durableId="514613965">
    <w:abstractNumId w:val="23"/>
  </w:num>
  <w:num w:numId="17" w16cid:durableId="1771966343">
    <w:abstractNumId w:val="10"/>
  </w:num>
  <w:num w:numId="18" w16cid:durableId="1980379230">
    <w:abstractNumId w:val="26"/>
  </w:num>
  <w:num w:numId="19" w16cid:durableId="820393429">
    <w:abstractNumId w:val="18"/>
  </w:num>
  <w:num w:numId="20" w16cid:durableId="153910980">
    <w:abstractNumId w:val="14"/>
  </w:num>
  <w:num w:numId="21" w16cid:durableId="1606959894">
    <w:abstractNumId w:val="7"/>
  </w:num>
  <w:num w:numId="22" w16cid:durableId="1369528941">
    <w:abstractNumId w:val="4"/>
  </w:num>
  <w:num w:numId="23" w16cid:durableId="875772706">
    <w:abstractNumId w:val="1"/>
  </w:num>
  <w:num w:numId="24" w16cid:durableId="1975286234">
    <w:abstractNumId w:val="6"/>
  </w:num>
  <w:num w:numId="25" w16cid:durableId="284625059">
    <w:abstractNumId w:val="12"/>
  </w:num>
  <w:num w:numId="26" w16cid:durableId="1886023833">
    <w:abstractNumId w:val="5"/>
  </w:num>
  <w:num w:numId="27" w16cid:durableId="73624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rawingGridVerticalSpacing w:val="74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12"/>
    <w:rsid w:val="00002C5B"/>
    <w:rsid w:val="00003ED8"/>
    <w:rsid w:val="00003F0B"/>
    <w:rsid w:val="0001292D"/>
    <w:rsid w:val="000138A4"/>
    <w:rsid w:val="00014D28"/>
    <w:rsid w:val="00017FC8"/>
    <w:rsid w:val="00026467"/>
    <w:rsid w:val="000315F9"/>
    <w:rsid w:val="00034273"/>
    <w:rsid w:val="0003554D"/>
    <w:rsid w:val="00035AC0"/>
    <w:rsid w:val="00037F90"/>
    <w:rsid w:val="000404F4"/>
    <w:rsid w:val="00045363"/>
    <w:rsid w:val="00045DB9"/>
    <w:rsid w:val="0005059B"/>
    <w:rsid w:val="000523C9"/>
    <w:rsid w:val="00052FC6"/>
    <w:rsid w:val="00054577"/>
    <w:rsid w:val="00054BB2"/>
    <w:rsid w:val="00056D78"/>
    <w:rsid w:val="000578D9"/>
    <w:rsid w:val="00065D5E"/>
    <w:rsid w:val="00066B4C"/>
    <w:rsid w:val="00070C09"/>
    <w:rsid w:val="00075F7A"/>
    <w:rsid w:val="000776DD"/>
    <w:rsid w:val="000834EC"/>
    <w:rsid w:val="000837D3"/>
    <w:rsid w:val="00084EF6"/>
    <w:rsid w:val="0009583F"/>
    <w:rsid w:val="0009634E"/>
    <w:rsid w:val="000A6CE2"/>
    <w:rsid w:val="000A6D55"/>
    <w:rsid w:val="000B02CA"/>
    <w:rsid w:val="000B2032"/>
    <w:rsid w:val="000B2180"/>
    <w:rsid w:val="000B7FC8"/>
    <w:rsid w:val="000C2466"/>
    <w:rsid w:val="000C516B"/>
    <w:rsid w:val="000D2D20"/>
    <w:rsid w:val="000D32F5"/>
    <w:rsid w:val="000D36A7"/>
    <w:rsid w:val="000D5413"/>
    <w:rsid w:val="000D6D12"/>
    <w:rsid w:val="000D7F6E"/>
    <w:rsid w:val="000E1CAF"/>
    <w:rsid w:val="000E4CAE"/>
    <w:rsid w:val="000E4FE9"/>
    <w:rsid w:val="000E609B"/>
    <w:rsid w:val="000E611C"/>
    <w:rsid w:val="000F2356"/>
    <w:rsid w:val="000F6EF8"/>
    <w:rsid w:val="00101DF7"/>
    <w:rsid w:val="001053D0"/>
    <w:rsid w:val="00105A77"/>
    <w:rsid w:val="001069F5"/>
    <w:rsid w:val="00114A11"/>
    <w:rsid w:val="00114FF2"/>
    <w:rsid w:val="00121855"/>
    <w:rsid w:val="00122067"/>
    <w:rsid w:val="0012221B"/>
    <w:rsid w:val="001230AD"/>
    <w:rsid w:val="0012582B"/>
    <w:rsid w:val="001260D9"/>
    <w:rsid w:val="0012612F"/>
    <w:rsid w:val="00143DAD"/>
    <w:rsid w:val="00145D2E"/>
    <w:rsid w:val="00147429"/>
    <w:rsid w:val="0014752D"/>
    <w:rsid w:val="00150E1B"/>
    <w:rsid w:val="00152458"/>
    <w:rsid w:val="00152D31"/>
    <w:rsid w:val="0015407A"/>
    <w:rsid w:val="00155EC6"/>
    <w:rsid w:val="00163CF3"/>
    <w:rsid w:val="00164C72"/>
    <w:rsid w:val="00166200"/>
    <w:rsid w:val="001666B1"/>
    <w:rsid w:val="0017339A"/>
    <w:rsid w:val="00173E52"/>
    <w:rsid w:val="00174CB8"/>
    <w:rsid w:val="00182A3C"/>
    <w:rsid w:val="0018339D"/>
    <w:rsid w:val="00186E8B"/>
    <w:rsid w:val="001872AB"/>
    <w:rsid w:val="00187458"/>
    <w:rsid w:val="0019498A"/>
    <w:rsid w:val="001A0711"/>
    <w:rsid w:val="001A0E3F"/>
    <w:rsid w:val="001A13F9"/>
    <w:rsid w:val="001B4C3C"/>
    <w:rsid w:val="001B7830"/>
    <w:rsid w:val="001C2131"/>
    <w:rsid w:val="001C23D7"/>
    <w:rsid w:val="001C7884"/>
    <w:rsid w:val="001D0CB4"/>
    <w:rsid w:val="001D16E0"/>
    <w:rsid w:val="001D185F"/>
    <w:rsid w:val="001D192F"/>
    <w:rsid w:val="001D3139"/>
    <w:rsid w:val="001D6264"/>
    <w:rsid w:val="001D6717"/>
    <w:rsid w:val="001E0A00"/>
    <w:rsid w:val="001E1DDF"/>
    <w:rsid w:val="001E3D0A"/>
    <w:rsid w:val="001E3D1C"/>
    <w:rsid w:val="001E3DFA"/>
    <w:rsid w:val="001E53A0"/>
    <w:rsid w:val="001E6F7F"/>
    <w:rsid w:val="001F1676"/>
    <w:rsid w:val="001F1742"/>
    <w:rsid w:val="001F1775"/>
    <w:rsid w:val="001F3DF8"/>
    <w:rsid w:val="001F7BC1"/>
    <w:rsid w:val="0020011F"/>
    <w:rsid w:val="002050CF"/>
    <w:rsid w:val="002069C0"/>
    <w:rsid w:val="002238FD"/>
    <w:rsid w:val="00223ADF"/>
    <w:rsid w:val="0022424F"/>
    <w:rsid w:val="002275EA"/>
    <w:rsid w:val="0023054B"/>
    <w:rsid w:val="00230DA7"/>
    <w:rsid w:val="00231F4B"/>
    <w:rsid w:val="002320EC"/>
    <w:rsid w:val="00236B53"/>
    <w:rsid w:val="0024012C"/>
    <w:rsid w:val="00241588"/>
    <w:rsid w:val="0024253F"/>
    <w:rsid w:val="00250708"/>
    <w:rsid w:val="002535E6"/>
    <w:rsid w:val="002623FA"/>
    <w:rsid w:val="0027255D"/>
    <w:rsid w:val="00276267"/>
    <w:rsid w:val="0027643C"/>
    <w:rsid w:val="0028121C"/>
    <w:rsid w:val="00281D31"/>
    <w:rsid w:val="00281FE7"/>
    <w:rsid w:val="00285FD7"/>
    <w:rsid w:val="002863C3"/>
    <w:rsid w:val="002864C0"/>
    <w:rsid w:val="002A060C"/>
    <w:rsid w:val="002A1E4D"/>
    <w:rsid w:val="002A1F25"/>
    <w:rsid w:val="002A2EA7"/>
    <w:rsid w:val="002A518A"/>
    <w:rsid w:val="002A7D2E"/>
    <w:rsid w:val="002B03BE"/>
    <w:rsid w:val="002B5728"/>
    <w:rsid w:val="002B5F2A"/>
    <w:rsid w:val="002C493C"/>
    <w:rsid w:val="002C540A"/>
    <w:rsid w:val="002D3403"/>
    <w:rsid w:val="002D495C"/>
    <w:rsid w:val="002D7373"/>
    <w:rsid w:val="002E1057"/>
    <w:rsid w:val="002E4A9F"/>
    <w:rsid w:val="002E7404"/>
    <w:rsid w:val="002F17E1"/>
    <w:rsid w:val="002F18F6"/>
    <w:rsid w:val="002F7613"/>
    <w:rsid w:val="00300D75"/>
    <w:rsid w:val="00302C34"/>
    <w:rsid w:val="0030392A"/>
    <w:rsid w:val="003059B8"/>
    <w:rsid w:val="00314C7D"/>
    <w:rsid w:val="00316AE4"/>
    <w:rsid w:val="0031788A"/>
    <w:rsid w:val="00321B30"/>
    <w:rsid w:val="0032435B"/>
    <w:rsid w:val="003256EC"/>
    <w:rsid w:val="00325743"/>
    <w:rsid w:val="00325D4C"/>
    <w:rsid w:val="0032730F"/>
    <w:rsid w:val="00332735"/>
    <w:rsid w:val="003327AF"/>
    <w:rsid w:val="00334CFB"/>
    <w:rsid w:val="00337803"/>
    <w:rsid w:val="00340E98"/>
    <w:rsid w:val="00341651"/>
    <w:rsid w:val="00344D04"/>
    <w:rsid w:val="0034713A"/>
    <w:rsid w:val="00355FC5"/>
    <w:rsid w:val="0035692E"/>
    <w:rsid w:val="003604C8"/>
    <w:rsid w:val="003626B2"/>
    <w:rsid w:val="00363089"/>
    <w:rsid w:val="0037265A"/>
    <w:rsid w:val="00372CA4"/>
    <w:rsid w:val="0037337E"/>
    <w:rsid w:val="00375A8F"/>
    <w:rsid w:val="00381294"/>
    <w:rsid w:val="0038384F"/>
    <w:rsid w:val="00385A79"/>
    <w:rsid w:val="00385B2C"/>
    <w:rsid w:val="00387814"/>
    <w:rsid w:val="0039300F"/>
    <w:rsid w:val="003938BD"/>
    <w:rsid w:val="00393D8C"/>
    <w:rsid w:val="003960F9"/>
    <w:rsid w:val="003A2023"/>
    <w:rsid w:val="003A26D5"/>
    <w:rsid w:val="003A42AF"/>
    <w:rsid w:val="003A4B88"/>
    <w:rsid w:val="003A5A49"/>
    <w:rsid w:val="003B13A4"/>
    <w:rsid w:val="003B2C59"/>
    <w:rsid w:val="003B52BF"/>
    <w:rsid w:val="003B540C"/>
    <w:rsid w:val="003B60A3"/>
    <w:rsid w:val="003C44E3"/>
    <w:rsid w:val="003C7090"/>
    <w:rsid w:val="003C79C4"/>
    <w:rsid w:val="003D07FE"/>
    <w:rsid w:val="003D20EA"/>
    <w:rsid w:val="003D55B9"/>
    <w:rsid w:val="003D66E0"/>
    <w:rsid w:val="003E3CA1"/>
    <w:rsid w:val="003E6D88"/>
    <w:rsid w:val="003E7E7D"/>
    <w:rsid w:val="003F1749"/>
    <w:rsid w:val="003F471E"/>
    <w:rsid w:val="003F6877"/>
    <w:rsid w:val="004008E4"/>
    <w:rsid w:val="00402038"/>
    <w:rsid w:val="0040219D"/>
    <w:rsid w:val="00403703"/>
    <w:rsid w:val="004041B9"/>
    <w:rsid w:val="00411A69"/>
    <w:rsid w:val="00414967"/>
    <w:rsid w:val="00421423"/>
    <w:rsid w:val="004253F1"/>
    <w:rsid w:val="00425B96"/>
    <w:rsid w:val="0043623E"/>
    <w:rsid w:val="004365AD"/>
    <w:rsid w:val="00437682"/>
    <w:rsid w:val="00440BB7"/>
    <w:rsid w:val="00444383"/>
    <w:rsid w:val="00445488"/>
    <w:rsid w:val="00450219"/>
    <w:rsid w:val="00455987"/>
    <w:rsid w:val="00460214"/>
    <w:rsid w:val="00463CC2"/>
    <w:rsid w:val="00464168"/>
    <w:rsid w:val="004644E6"/>
    <w:rsid w:val="004651A3"/>
    <w:rsid w:val="0046680C"/>
    <w:rsid w:val="00466ABD"/>
    <w:rsid w:val="004918A6"/>
    <w:rsid w:val="0049461F"/>
    <w:rsid w:val="00495A1C"/>
    <w:rsid w:val="00495D0E"/>
    <w:rsid w:val="00497761"/>
    <w:rsid w:val="004A1E38"/>
    <w:rsid w:val="004A2E2F"/>
    <w:rsid w:val="004B26DB"/>
    <w:rsid w:val="004B4A04"/>
    <w:rsid w:val="004B7F19"/>
    <w:rsid w:val="004C021E"/>
    <w:rsid w:val="004C61DE"/>
    <w:rsid w:val="004C6CF5"/>
    <w:rsid w:val="004D394D"/>
    <w:rsid w:val="004D4B9F"/>
    <w:rsid w:val="004E07F7"/>
    <w:rsid w:val="004E5A26"/>
    <w:rsid w:val="004E6837"/>
    <w:rsid w:val="004E6E95"/>
    <w:rsid w:val="004E7238"/>
    <w:rsid w:val="004E73EB"/>
    <w:rsid w:val="004E79C5"/>
    <w:rsid w:val="004F1B49"/>
    <w:rsid w:val="004F1F37"/>
    <w:rsid w:val="004F50DA"/>
    <w:rsid w:val="004F51B3"/>
    <w:rsid w:val="004F5493"/>
    <w:rsid w:val="004F7B61"/>
    <w:rsid w:val="00500ADB"/>
    <w:rsid w:val="00500EF0"/>
    <w:rsid w:val="005048AC"/>
    <w:rsid w:val="00504985"/>
    <w:rsid w:val="00505107"/>
    <w:rsid w:val="00507873"/>
    <w:rsid w:val="00514D0B"/>
    <w:rsid w:val="00516473"/>
    <w:rsid w:val="005173D1"/>
    <w:rsid w:val="00521A35"/>
    <w:rsid w:val="00532940"/>
    <w:rsid w:val="00534EDD"/>
    <w:rsid w:val="005357C0"/>
    <w:rsid w:val="00535861"/>
    <w:rsid w:val="005359B3"/>
    <w:rsid w:val="00536A8F"/>
    <w:rsid w:val="0053745B"/>
    <w:rsid w:val="0054058F"/>
    <w:rsid w:val="00544866"/>
    <w:rsid w:val="00546F99"/>
    <w:rsid w:val="00550C58"/>
    <w:rsid w:val="00554686"/>
    <w:rsid w:val="0055525D"/>
    <w:rsid w:val="00556F40"/>
    <w:rsid w:val="00563A7F"/>
    <w:rsid w:val="00565D22"/>
    <w:rsid w:val="00577A57"/>
    <w:rsid w:val="00582254"/>
    <w:rsid w:val="00582DE2"/>
    <w:rsid w:val="005849FB"/>
    <w:rsid w:val="00584F65"/>
    <w:rsid w:val="00587335"/>
    <w:rsid w:val="00593D63"/>
    <w:rsid w:val="005968BA"/>
    <w:rsid w:val="00596EFC"/>
    <w:rsid w:val="005A64DF"/>
    <w:rsid w:val="005B0024"/>
    <w:rsid w:val="005B1C3B"/>
    <w:rsid w:val="005B2259"/>
    <w:rsid w:val="005C381B"/>
    <w:rsid w:val="005D48FF"/>
    <w:rsid w:val="005D6AAE"/>
    <w:rsid w:val="005E1211"/>
    <w:rsid w:val="005E6A3E"/>
    <w:rsid w:val="005F3113"/>
    <w:rsid w:val="00601DA1"/>
    <w:rsid w:val="00603F53"/>
    <w:rsid w:val="006127BA"/>
    <w:rsid w:val="00612A14"/>
    <w:rsid w:val="0061423B"/>
    <w:rsid w:val="006159AD"/>
    <w:rsid w:val="006226A1"/>
    <w:rsid w:val="00625020"/>
    <w:rsid w:val="00626524"/>
    <w:rsid w:val="00626F44"/>
    <w:rsid w:val="00626F9F"/>
    <w:rsid w:val="0062768A"/>
    <w:rsid w:val="00630C2A"/>
    <w:rsid w:val="00632A8B"/>
    <w:rsid w:val="0063726A"/>
    <w:rsid w:val="00637345"/>
    <w:rsid w:val="00637ECA"/>
    <w:rsid w:val="00645F1F"/>
    <w:rsid w:val="00646AEA"/>
    <w:rsid w:val="00647D85"/>
    <w:rsid w:val="00651851"/>
    <w:rsid w:val="00652166"/>
    <w:rsid w:val="00652E8B"/>
    <w:rsid w:val="006534C5"/>
    <w:rsid w:val="006546AB"/>
    <w:rsid w:val="006614AD"/>
    <w:rsid w:val="00670743"/>
    <w:rsid w:val="00671C35"/>
    <w:rsid w:val="00671DEE"/>
    <w:rsid w:val="00674EA6"/>
    <w:rsid w:val="00675082"/>
    <w:rsid w:val="00675978"/>
    <w:rsid w:val="006773AD"/>
    <w:rsid w:val="006832AA"/>
    <w:rsid w:val="00685254"/>
    <w:rsid w:val="0068691C"/>
    <w:rsid w:val="00691CA4"/>
    <w:rsid w:val="00692CE5"/>
    <w:rsid w:val="00697254"/>
    <w:rsid w:val="00697585"/>
    <w:rsid w:val="006A2CD3"/>
    <w:rsid w:val="006A4C6D"/>
    <w:rsid w:val="006A69FD"/>
    <w:rsid w:val="006B3F30"/>
    <w:rsid w:val="006B5012"/>
    <w:rsid w:val="006B5276"/>
    <w:rsid w:val="006B605C"/>
    <w:rsid w:val="006B6ECF"/>
    <w:rsid w:val="006C24B2"/>
    <w:rsid w:val="006C6001"/>
    <w:rsid w:val="006C6928"/>
    <w:rsid w:val="006E02D6"/>
    <w:rsid w:val="006E0E17"/>
    <w:rsid w:val="006E3BDA"/>
    <w:rsid w:val="006E5111"/>
    <w:rsid w:val="006F0196"/>
    <w:rsid w:val="006F3159"/>
    <w:rsid w:val="006F48AF"/>
    <w:rsid w:val="006F49B8"/>
    <w:rsid w:val="006F5BA3"/>
    <w:rsid w:val="0070159C"/>
    <w:rsid w:val="007016A5"/>
    <w:rsid w:val="007033FD"/>
    <w:rsid w:val="00705A34"/>
    <w:rsid w:val="00711E01"/>
    <w:rsid w:val="00713FF8"/>
    <w:rsid w:val="0071436B"/>
    <w:rsid w:val="007152A9"/>
    <w:rsid w:val="0071563D"/>
    <w:rsid w:val="00720C49"/>
    <w:rsid w:val="00723A60"/>
    <w:rsid w:val="0072542C"/>
    <w:rsid w:val="00730397"/>
    <w:rsid w:val="007366A1"/>
    <w:rsid w:val="0074008F"/>
    <w:rsid w:val="0074278E"/>
    <w:rsid w:val="00742801"/>
    <w:rsid w:val="0074696A"/>
    <w:rsid w:val="0075014F"/>
    <w:rsid w:val="00750FD0"/>
    <w:rsid w:val="00755103"/>
    <w:rsid w:val="00756A37"/>
    <w:rsid w:val="00760822"/>
    <w:rsid w:val="00764CFC"/>
    <w:rsid w:val="00765B36"/>
    <w:rsid w:val="00767D49"/>
    <w:rsid w:val="00775968"/>
    <w:rsid w:val="00776BC5"/>
    <w:rsid w:val="00782A20"/>
    <w:rsid w:val="007A1DBF"/>
    <w:rsid w:val="007A2A87"/>
    <w:rsid w:val="007A4CE3"/>
    <w:rsid w:val="007A70F1"/>
    <w:rsid w:val="007A74F6"/>
    <w:rsid w:val="007B1912"/>
    <w:rsid w:val="007B300B"/>
    <w:rsid w:val="007B3713"/>
    <w:rsid w:val="007B678D"/>
    <w:rsid w:val="007B6EA4"/>
    <w:rsid w:val="007C2A10"/>
    <w:rsid w:val="007C4482"/>
    <w:rsid w:val="007D0FB8"/>
    <w:rsid w:val="007D2D6A"/>
    <w:rsid w:val="007D2DE0"/>
    <w:rsid w:val="007D34A8"/>
    <w:rsid w:val="007D42F6"/>
    <w:rsid w:val="007D5537"/>
    <w:rsid w:val="007E3AA7"/>
    <w:rsid w:val="007E6DE0"/>
    <w:rsid w:val="007F0B3B"/>
    <w:rsid w:val="007F0FD2"/>
    <w:rsid w:val="007F1C4F"/>
    <w:rsid w:val="007F2DD8"/>
    <w:rsid w:val="007F407D"/>
    <w:rsid w:val="007F5C2E"/>
    <w:rsid w:val="007F6528"/>
    <w:rsid w:val="007F7D23"/>
    <w:rsid w:val="008025BB"/>
    <w:rsid w:val="008053AE"/>
    <w:rsid w:val="00806FF8"/>
    <w:rsid w:val="008118B9"/>
    <w:rsid w:val="00812982"/>
    <w:rsid w:val="0081322A"/>
    <w:rsid w:val="0082123C"/>
    <w:rsid w:val="008218AB"/>
    <w:rsid w:val="00822887"/>
    <w:rsid w:val="00841A41"/>
    <w:rsid w:val="00845597"/>
    <w:rsid w:val="00846C94"/>
    <w:rsid w:val="00847440"/>
    <w:rsid w:val="008552F6"/>
    <w:rsid w:val="0085671E"/>
    <w:rsid w:val="00860752"/>
    <w:rsid w:val="00861E04"/>
    <w:rsid w:val="00865616"/>
    <w:rsid w:val="00865C6A"/>
    <w:rsid w:val="0086655E"/>
    <w:rsid w:val="00874376"/>
    <w:rsid w:val="00880B27"/>
    <w:rsid w:val="00881B3F"/>
    <w:rsid w:val="008825C8"/>
    <w:rsid w:val="00884B8B"/>
    <w:rsid w:val="00886E3B"/>
    <w:rsid w:val="008871F3"/>
    <w:rsid w:val="008877AC"/>
    <w:rsid w:val="008921AD"/>
    <w:rsid w:val="008A0D9A"/>
    <w:rsid w:val="008A1433"/>
    <w:rsid w:val="008A19A7"/>
    <w:rsid w:val="008A5846"/>
    <w:rsid w:val="008A6B61"/>
    <w:rsid w:val="008B09EE"/>
    <w:rsid w:val="008B238E"/>
    <w:rsid w:val="008B32C8"/>
    <w:rsid w:val="008B59EB"/>
    <w:rsid w:val="008C6159"/>
    <w:rsid w:val="008C658B"/>
    <w:rsid w:val="008D035B"/>
    <w:rsid w:val="008D3E6D"/>
    <w:rsid w:val="008D53C4"/>
    <w:rsid w:val="008D5E1D"/>
    <w:rsid w:val="008D6DF3"/>
    <w:rsid w:val="008E25B1"/>
    <w:rsid w:val="008E2819"/>
    <w:rsid w:val="008E2974"/>
    <w:rsid w:val="008E3800"/>
    <w:rsid w:val="008E391C"/>
    <w:rsid w:val="008E3D49"/>
    <w:rsid w:val="008E503B"/>
    <w:rsid w:val="008E5A4B"/>
    <w:rsid w:val="008E6513"/>
    <w:rsid w:val="008E6580"/>
    <w:rsid w:val="008F07E0"/>
    <w:rsid w:val="008F39E8"/>
    <w:rsid w:val="00901A46"/>
    <w:rsid w:val="00906413"/>
    <w:rsid w:val="00911CEC"/>
    <w:rsid w:val="0091377B"/>
    <w:rsid w:val="00921156"/>
    <w:rsid w:val="00921D2D"/>
    <w:rsid w:val="0092475E"/>
    <w:rsid w:val="00924F83"/>
    <w:rsid w:val="00926BFC"/>
    <w:rsid w:val="0093258D"/>
    <w:rsid w:val="00941073"/>
    <w:rsid w:val="009414EE"/>
    <w:rsid w:val="009427BE"/>
    <w:rsid w:val="00942C03"/>
    <w:rsid w:val="00955D55"/>
    <w:rsid w:val="0096015C"/>
    <w:rsid w:val="00960ACA"/>
    <w:rsid w:val="00961619"/>
    <w:rsid w:val="00961749"/>
    <w:rsid w:val="009621CB"/>
    <w:rsid w:val="00964732"/>
    <w:rsid w:val="0096612C"/>
    <w:rsid w:val="00967F41"/>
    <w:rsid w:val="00974082"/>
    <w:rsid w:val="009759A6"/>
    <w:rsid w:val="00987D41"/>
    <w:rsid w:val="00991A2D"/>
    <w:rsid w:val="0099422B"/>
    <w:rsid w:val="00995308"/>
    <w:rsid w:val="009A1306"/>
    <w:rsid w:val="009A1E05"/>
    <w:rsid w:val="009A3D3F"/>
    <w:rsid w:val="009A4D88"/>
    <w:rsid w:val="009A501D"/>
    <w:rsid w:val="009A56A4"/>
    <w:rsid w:val="009A7268"/>
    <w:rsid w:val="009B0019"/>
    <w:rsid w:val="009B054B"/>
    <w:rsid w:val="009B4F4A"/>
    <w:rsid w:val="009C324E"/>
    <w:rsid w:val="009C4792"/>
    <w:rsid w:val="009C5D8F"/>
    <w:rsid w:val="009C7BEE"/>
    <w:rsid w:val="009D351F"/>
    <w:rsid w:val="009D50D5"/>
    <w:rsid w:val="009D6306"/>
    <w:rsid w:val="009D71FE"/>
    <w:rsid w:val="009E1132"/>
    <w:rsid w:val="009E53B9"/>
    <w:rsid w:val="009E6841"/>
    <w:rsid w:val="009E7096"/>
    <w:rsid w:val="009F1AD9"/>
    <w:rsid w:val="009F6819"/>
    <w:rsid w:val="009F7269"/>
    <w:rsid w:val="009F7611"/>
    <w:rsid w:val="00A00201"/>
    <w:rsid w:val="00A002F7"/>
    <w:rsid w:val="00A03E5B"/>
    <w:rsid w:val="00A07D55"/>
    <w:rsid w:val="00A1058B"/>
    <w:rsid w:val="00A108F8"/>
    <w:rsid w:val="00A1145F"/>
    <w:rsid w:val="00A14215"/>
    <w:rsid w:val="00A147C0"/>
    <w:rsid w:val="00A17C41"/>
    <w:rsid w:val="00A20D0B"/>
    <w:rsid w:val="00A22BA0"/>
    <w:rsid w:val="00A313CE"/>
    <w:rsid w:val="00A31D05"/>
    <w:rsid w:val="00A328EE"/>
    <w:rsid w:val="00A345CB"/>
    <w:rsid w:val="00A35FE3"/>
    <w:rsid w:val="00A46073"/>
    <w:rsid w:val="00A47B66"/>
    <w:rsid w:val="00A50A68"/>
    <w:rsid w:val="00A53063"/>
    <w:rsid w:val="00A54A62"/>
    <w:rsid w:val="00A55486"/>
    <w:rsid w:val="00A560EF"/>
    <w:rsid w:val="00A57E65"/>
    <w:rsid w:val="00A63223"/>
    <w:rsid w:val="00A66529"/>
    <w:rsid w:val="00A72C80"/>
    <w:rsid w:val="00A82173"/>
    <w:rsid w:val="00A82D6C"/>
    <w:rsid w:val="00A82EEB"/>
    <w:rsid w:val="00A84F5D"/>
    <w:rsid w:val="00A90B4D"/>
    <w:rsid w:val="00A91AD3"/>
    <w:rsid w:val="00A945DC"/>
    <w:rsid w:val="00A960E4"/>
    <w:rsid w:val="00A97C77"/>
    <w:rsid w:val="00AB079C"/>
    <w:rsid w:val="00AB1CC1"/>
    <w:rsid w:val="00AB33D1"/>
    <w:rsid w:val="00AB33F1"/>
    <w:rsid w:val="00AB6BE9"/>
    <w:rsid w:val="00AC3F3B"/>
    <w:rsid w:val="00AC5110"/>
    <w:rsid w:val="00AC57EB"/>
    <w:rsid w:val="00AC6C0C"/>
    <w:rsid w:val="00AC7B77"/>
    <w:rsid w:val="00AD5CAC"/>
    <w:rsid w:val="00AE0CBF"/>
    <w:rsid w:val="00AE2609"/>
    <w:rsid w:val="00AE4E34"/>
    <w:rsid w:val="00AE6F12"/>
    <w:rsid w:val="00AF54B4"/>
    <w:rsid w:val="00B0231A"/>
    <w:rsid w:val="00B0692D"/>
    <w:rsid w:val="00B10A8F"/>
    <w:rsid w:val="00B20CF3"/>
    <w:rsid w:val="00B23E07"/>
    <w:rsid w:val="00B26315"/>
    <w:rsid w:val="00B26C46"/>
    <w:rsid w:val="00B33721"/>
    <w:rsid w:val="00B41563"/>
    <w:rsid w:val="00B4736D"/>
    <w:rsid w:val="00B50A13"/>
    <w:rsid w:val="00B50A93"/>
    <w:rsid w:val="00B50B41"/>
    <w:rsid w:val="00B52A23"/>
    <w:rsid w:val="00B53D46"/>
    <w:rsid w:val="00B54F75"/>
    <w:rsid w:val="00B551CA"/>
    <w:rsid w:val="00B560DF"/>
    <w:rsid w:val="00B561DA"/>
    <w:rsid w:val="00B61F07"/>
    <w:rsid w:val="00B63663"/>
    <w:rsid w:val="00B66442"/>
    <w:rsid w:val="00B67240"/>
    <w:rsid w:val="00B67D7E"/>
    <w:rsid w:val="00B70E57"/>
    <w:rsid w:val="00B72EAE"/>
    <w:rsid w:val="00B7326A"/>
    <w:rsid w:val="00B74B2F"/>
    <w:rsid w:val="00B751F5"/>
    <w:rsid w:val="00B76B74"/>
    <w:rsid w:val="00B80CA5"/>
    <w:rsid w:val="00B83641"/>
    <w:rsid w:val="00B8482A"/>
    <w:rsid w:val="00B8732A"/>
    <w:rsid w:val="00B95A8C"/>
    <w:rsid w:val="00BA12D7"/>
    <w:rsid w:val="00BA54CE"/>
    <w:rsid w:val="00BA69E2"/>
    <w:rsid w:val="00BA7EA6"/>
    <w:rsid w:val="00BB1CCD"/>
    <w:rsid w:val="00BB3811"/>
    <w:rsid w:val="00BB432A"/>
    <w:rsid w:val="00BB658A"/>
    <w:rsid w:val="00BC2137"/>
    <w:rsid w:val="00BC34D3"/>
    <w:rsid w:val="00BC40B2"/>
    <w:rsid w:val="00BC4EB7"/>
    <w:rsid w:val="00BC501D"/>
    <w:rsid w:val="00BD2EB6"/>
    <w:rsid w:val="00BD316F"/>
    <w:rsid w:val="00BD50AE"/>
    <w:rsid w:val="00BD63C0"/>
    <w:rsid w:val="00BE0B9B"/>
    <w:rsid w:val="00BE2CC3"/>
    <w:rsid w:val="00BE5F5F"/>
    <w:rsid w:val="00BE70B4"/>
    <w:rsid w:val="00BE79E4"/>
    <w:rsid w:val="00BF3D3C"/>
    <w:rsid w:val="00BF6E28"/>
    <w:rsid w:val="00BF7AF3"/>
    <w:rsid w:val="00C012BD"/>
    <w:rsid w:val="00C01BC4"/>
    <w:rsid w:val="00C037B6"/>
    <w:rsid w:val="00C05A6E"/>
    <w:rsid w:val="00C05AD9"/>
    <w:rsid w:val="00C06D7F"/>
    <w:rsid w:val="00C12F45"/>
    <w:rsid w:val="00C140E2"/>
    <w:rsid w:val="00C164B7"/>
    <w:rsid w:val="00C20BFA"/>
    <w:rsid w:val="00C22943"/>
    <w:rsid w:val="00C25EB8"/>
    <w:rsid w:val="00C260DE"/>
    <w:rsid w:val="00C3352C"/>
    <w:rsid w:val="00C344D9"/>
    <w:rsid w:val="00C35A8B"/>
    <w:rsid w:val="00C372B4"/>
    <w:rsid w:val="00C37375"/>
    <w:rsid w:val="00C40563"/>
    <w:rsid w:val="00C43B6F"/>
    <w:rsid w:val="00C4479D"/>
    <w:rsid w:val="00C4532F"/>
    <w:rsid w:val="00C456C4"/>
    <w:rsid w:val="00C46062"/>
    <w:rsid w:val="00C46B43"/>
    <w:rsid w:val="00C514A7"/>
    <w:rsid w:val="00C528D5"/>
    <w:rsid w:val="00C53544"/>
    <w:rsid w:val="00C57A1D"/>
    <w:rsid w:val="00C6227A"/>
    <w:rsid w:val="00C64621"/>
    <w:rsid w:val="00C646F4"/>
    <w:rsid w:val="00C65CE2"/>
    <w:rsid w:val="00C71CC9"/>
    <w:rsid w:val="00C7722C"/>
    <w:rsid w:val="00C77B6D"/>
    <w:rsid w:val="00C80B2D"/>
    <w:rsid w:val="00C84424"/>
    <w:rsid w:val="00C8538F"/>
    <w:rsid w:val="00C87E8A"/>
    <w:rsid w:val="00C90135"/>
    <w:rsid w:val="00C942A9"/>
    <w:rsid w:val="00C954A3"/>
    <w:rsid w:val="00C97800"/>
    <w:rsid w:val="00CA2916"/>
    <w:rsid w:val="00CA2A9D"/>
    <w:rsid w:val="00CA3D20"/>
    <w:rsid w:val="00CB14F2"/>
    <w:rsid w:val="00CB20A0"/>
    <w:rsid w:val="00CB47C3"/>
    <w:rsid w:val="00CB6620"/>
    <w:rsid w:val="00CC0D36"/>
    <w:rsid w:val="00CC48AF"/>
    <w:rsid w:val="00CC5767"/>
    <w:rsid w:val="00CC5CD0"/>
    <w:rsid w:val="00CC7AAA"/>
    <w:rsid w:val="00CC7CC0"/>
    <w:rsid w:val="00CD421E"/>
    <w:rsid w:val="00CD68DE"/>
    <w:rsid w:val="00CD6A4F"/>
    <w:rsid w:val="00CE2EB8"/>
    <w:rsid w:val="00CF15F9"/>
    <w:rsid w:val="00CF169C"/>
    <w:rsid w:val="00CF5AF3"/>
    <w:rsid w:val="00D03296"/>
    <w:rsid w:val="00D03B1E"/>
    <w:rsid w:val="00D041B7"/>
    <w:rsid w:val="00D06AC1"/>
    <w:rsid w:val="00D06FFA"/>
    <w:rsid w:val="00D07AA4"/>
    <w:rsid w:val="00D22787"/>
    <w:rsid w:val="00D316F9"/>
    <w:rsid w:val="00D32750"/>
    <w:rsid w:val="00D35B98"/>
    <w:rsid w:val="00D35E49"/>
    <w:rsid w:val="00D4024E"/>
    <w:rsid w:val="00D41C85"/>
    <w:rsid w:val="00D4265C"/>
    <w:rsid w:val="00D46444"/>
    <w:rsid w:val="00D52FD1"/>
    <w:rsid w:val="00D61E8F"/>
    <w:rsid w:val="00D644AE"/>
    <w:rsid w:val="00D66DA5"/>
    <w:rsid w:val="00D73B2A"/>
    <w:rsid w:val="00D7431E"/>
    <w:rsid w:val="00D77324"/>
    <w:rsid w:val="00D805E7"/>
    <w:rsid w:val="00D90879"/>
    <w:rsid w:val="00D929E3"/>
    <w:rsid w:val="00D92FA3"/>
    <w:rsid w:val="00D940F2"/>
    <w:rsid w:val="00D97D6E"/>
    <w:rsid w:val="00DA29F7"/>
    <w:rsid w:val="00DA4E7A"/>
    <w:rsid w:val="00DA5FA9"/>
    <w:rsid w:val="00DA7682"/>
    <w:rsid w:val="00DA76C8"/>
    <w:rsid w:val="00DA77D9"/>
    <w:rsid w:val="00DB06F6"/>
    <w:rsid w:val="00DB0C29"/>
    <w:rsid w:val="00DB0CC3"/>
    <w:rsid w:val="00DB228E"/>
    <w:rsid w:val="00DB46CE"/>
    <w:rsid w:val="00DC09A8"/>
    <w:rsid w:val="00DC1B51"/>
    <w:rsid w:val="00DC42D1"/>
    <w:rsid w:val="00DC4A18"/>
    <w:rsid w:val="00DC5EF9"/>
    <w:rsid w:val="00DC68EA"/>
    <w:rsid w:val="00DC7A10"/>
    <w:rsid w:val="00DD4B1C"/>
    <w:rsid w:val="00DD5575"/>
    <w:rsid w:val="00DE5BCC"/>
    <w:rsid w:val="00DE5F2F"/>
    <w:rsid w:val="00DE6B73"/>
    <w:rsid w:val="00DF2369"/>
    <w:rsid w:val="00DF5F94"/>
    <w:rsid w:val="00E00F90"/>
    <w:rsid w:val="00E06DEB"/>
    <w:rsid w:val="00E06F1E"/>
    <w:rsid w:val="00E12677"/>
    <w:rsid w:val="00E1427E"/>
    <w:rsid w:val="00E14A04"/>
    <w:rsid w:val="00E179B9"/>
    <w:rsid w:val="00E20CD0"/>
    <w:rsid w:val="00E20D5F"/>
    <w:rsid w:val="00E215EC"/>
    <w:rsid w:val="00E225F4"/>
    <w:rsid w:val="00E3072C"/>
    <w:rsid w:val="00E314CB"/>
    <w:rsid w:val="00E31640"/>
    <w:rsid w:val="00E34083"/>
    <w:rsid w:val="00E3534D"/>
    <w:rsid w:val="00E35A78"/>
    <w:rsid w:val="00E412A7"/>
    <w:rsid w:val="00E41768"/>
    <w:rsid w:val="00E45DF6"/>
    <w:rsid w:val="00E47D7D"/>
    <w:rsid w:val="00E5095F"/>
    <w:rsid w:val="00E5133A"/>
    <w:rsid w:val="00E51A11"/>
    <w:rsid w:val="00E521B2"/>
    <w:rsid w:val="00E5450B"/>
    <w:rsid w:val="00E60EE9"/>
    <w:rsid w:val="00E6231A"/>
    <w:rsid w:val="00E6338C"/>
    <w:rsid w:val="00E6492E"/>
    <w:rsid w:val="00E66170"/>
    <w:rsid w:val="00E67AE3"/>
    <w:rsid w:val="00E70B90"/>
    <w:rsid w:val="00E72783"/>
    <w:rsid w:val="00E84B2B"/>
    <w:rsid w:val="00E84F8E"/>
    <w:rsid w:val="00E8501D"/>
    <w:rsid w:val="00E85437"/>
    <w:rsid w:val="00E86604"/>
    <w:rsid w:val="00E87914"/>
    <w:rsid w:val="00E952EA"/>
    <w:rsid w:val="00EA44FD"/>
    <w:rsid w:val="00EA492E"/>
    <w:rsid w:val="00EB2FF1"/>
    <w:rsid w:val="00EB4923"/>
    <w:rsid w:val="00EC4018"/>
    <w:rsid w:val="00EC44F3"/>
    <w:rsid w:val="00EC54F3"/>
    <w:rsid w:val="00EC6AD5"/>
    <w:rsid w:val="00ED086D"/>
    <w:rsid w:val="00EE462A"/>
    <w:rsid w:val="00EE4B5D"/>
    <w:rsid w:val="00EF2F37"/>
    <w:rsid w:val="00EF468B"/>
    <w:rsid w:val="00EF4F2A"/>
    <w:rsid w:val="00EF6D14"/>
    <w:rsid w:val="00EF71B5"/>
    <w:rsid w:val="00EF7388"/>
    <w:rsid w:val="00F0331B"/>
    <w:rsid w:val="00F039A2"/>
    <w:rsid w:val="00F04F2B"/>
    <w:rsid w:val="00F058B8"/>
    <w:rsid w:val="00F07543"/>
    <w:rsid w:val="00F128CA"/>
    <w:rsid w:val="00F13028"/>
    <w:rsid w:val="00F1634B"/>
    <w:rsid w:val="00F208F3"/>
    <w:rsid w:val="00F22392"/>
    <w:rsid w:val="00F238DF"/>
    <w:rsid w:val="00F31E0A"/>
    <w:rsid w:val="00F35942"/>
    <w:rsid w:val="00F41AA6"/>
    <w:rsid w:val="00F44884"/>
    <w:rsid w:val="00F44A2E"/>
    <w:rsid w:val="00F47206"/>
    <w:rsid w:val="00F51163"/>
    <w:rsid w:val="00F5236E"/>
    <w:rsid w:val="00F538ED"/>
    <w:rsid w:val="00F56B43"/>
    <w:rsid w:val="00F601F6"/>
    <w:rsid w:val="00F61053"/>
    <w:rsid w:val="00F62D6A"/>
    <w:rsid w:val="00F63A1B"/>
    <w:rsid w:val="00F64396"/>
    <w:rsid w:val="00F67761"/>
    <w:rsid w:val="00F67FF1"/>
    <w:rsid w:val="00F76024"/>
    <w:rsid w:val="00F7764A"/>
    <w:rsid w:val="00F8045D"/>
    <w:rsid w:val="00F86383"/>
    <w:rsid w:val="00F90803"/>
    <w:rsid w:val="00F92F46"/>
    <w:rsid w:val="00F941D5"/>
    <w:rsid w:val="00F9432B"/>
    <w:rsid w:val="00F96275"/>
    <w:rsid w:val="00FA0E63"/>
    <w:rsid w:val="00FA2555"/>
    <w:rsid w:val="00FA3E2A"/>
    <w:rsid w:val="00FB3448"/>
    <w:rsid w:val="00FB394D"/>
    <w:rsid w:val="00FB5230"/>
    <w:rsid w:val="00FB7A0D"/>
    <w:rsid w:val="00FB7A19"/>
    <w:rsid w:val="00FC3DEE"/>
    <w:rsid w:val="00FC64CF"/>
    <w:rsid w:val="00FD2671"/>
    <w:rsid w:val="00FD3F9E"/>
    <w:rsid w:val="00FD6F71"/>
    <w:rsid w:val="00FD7113"/>
    <w:rsid w:val="00FE22B9"/>
    <w:rsid w:val="00FE22D1"/>
    <w:rsid w:val="00FE494C"/>
    <w:rsid w:val="00FF0F28"/>
    <w:rsid w:val="00FF128F"/>
    <w:rsid w:val="00FF14FE"/>
    <w:rsid w:val="00FF27DF"/>
    <w:rsid w:val="00FF3CE9"/>
    <w:rsid w:val="00FF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EC150EA"/>
  <w15:chartTrackingRefBased/>
  <w15:docId w15:val="{43BB10AF-6621-455B-B124-71EF2582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7269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316AE4"/>
    <w:pPr>
      <w:keepNext/>
      <w:numPr>
        <w:numId w:val="1"/>
      </w:numPr>
      <w:spacing w:before="120" w:after="12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316AE4"/>
    <w:pPr>
      <w:keepNext/>
      <w:numPr>
        <w:ilvl w:val="1"/>
        <w:numId w:val="1"/>
      </w:numPr>
      <w:spacing w:before="120" w:after="12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316AE4"/>
    <w:pPr>
      <w:keepNext/>
      <w:numPr>
        <w:ilvl w:val="2"/>
        <w:numId w:val="1"/>
      </w:numPr>
      <w:spacing w:before="120" w:after="12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</w:style>
  <w:style w:type="paragraph" w:styleId="Heading6">
    <w:name w:val="heading 6"/>
    <w:basedOn w:val="Normal"/>
    <w:next w:val="Normal"/>
    <w:qFormat/>
    <w:rsid w:val="00C456C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456C4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16AE4"/>
    <w:rPr>
      <w:rFonts w:cs="Arial"/>
      <w:b/>
      <w:i/>
      <w:sz w:val="24"/>
      <w:szCs w:val="22"/>
      <w:lang w:val="hr-HR" w:eastAsia="hr-HR" w:bidi="ar-SA"/>
    </w:rPr>
  </w:style>
  <w:style w:type="paragraph" w:customStyle="1" w:styleId="Odlomak">
    <w:name w:val="Odlomak"/>
    <w:basedOn w:val="Normal"/>
    <w:rsid w:val="00955D55"/>
    <w:pPr>
      <w:keepNext/>
      <w:keepLines/>
      <w:spacing w:after="60"/>
    </w:pPr>
    <w:rPr>
      <w:b/>
      <w:snapToGrid w:val="0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lang w:val="en-US"/>
    </w:rPr>
  </w:style>
  <w:style w:type="paragraph" w:customStyle="1" w:styleId="Slijedi">
    <w:name w:val="Slijedi"/>
    <w:basedOn w:val="Naglasak"/>
    <w:rsid w:val="00EB2FF1"/>
    <w:pPr>
      <w:numPr>
        <w:numId w:val="5"/>
      </w:numPr>
    </w:pPr>
  </w:style>
  <w:style w:type="paragraph" w:customStyle="1" w:styleId="Naglasak">
    <w:name w:val="Naglasak"/>
    <w:basedOn w:val="Normal"/>
    <w:rsid w:val="00EB2FF1"/>
    <w:pPr>
      <w:numPr>
        <w:numId w:val="7"/>
      </w:numPr>
    </w:pPr>
    <w:rPr>
      <w:b/>
    </w:rPr>
  </w:style>
  <w:style w:type="paragraph" w:customStyle="1" w:styleId="Abc">
    <w:name w:val="Abc"/>
    <w:basedOn w:val="Normal"/>
    <w:pPr>
      <w:numPr>
        <w:numId w:val="2"/>
      </w:numPr>
      <w:tabs>
        <w:tab w:val="clear" w:pos="360"/>
      </w:tabs>
      <w:ind w:left="641" w:hanging="357"/>
    </w:pPr>
  </w:style>
  <w:style w:type="paragraph" w:customStyle="1" w:styleId="Autor">
    <w:name w:val="Autor"/>
    <w:basedOn w:val="Normal"/>
    <w:pPr>
      <w:pageBreakBefore/>
      <w:widowControl w:val="0"/>
      <w:jc w:val="right"/>
    </w:pPr>
    <w:rPr>
      <w:i/>
      <w:lang w:val="en-US"/>
    </w:rPr>
  </w:style>
  <w:style w:type="paragraph" w:customStyle="1" w:styleId="Program">
    <w:name w:val="Program"/>
    <w:rsid w:val="00F41AA6"/>
    <w:rPr>
      <w:rFonts w:ascii="Courier New" w:hAnsi="Courier New"/>
      <w:noProof/>
      <w:sz w:val="22"/>
      <w:lang w:val="en-GB" w:eastAsia="en-US"/>
    </w:rPr>
  </w:style>
  <w:style w:type="paragraph" w:customStyle="1" w:styleId="Nabrajanje">
    <w:name w:val="Nabrajanje"/>
    <w:basedOn w:val="Normal"/>
    <w:pPr>
      <w:numPr>
        <w:numId w:val="3"/>
      </w:numPr>
      <w:ind w:left="641" w:hanging="357"/>
    </w:pPr>
  </w:style>
  <w:style w:type="paragraph" w:customStyle="1" w:styleId="Naslovnica">
    <w:name w:val="Naslovnica"/>
    <w:basedOn w:val="Normal"/>
    <w:rsid w:val="00675978"/>
    <w:pPr>
      <w:jc w:val="center"/>
    </w:pPr>
    <w:rPr>
      <w:b/>
      <w:sz w:val="28"/>
    </w:rPr>
  </w:style>
  <w:style w:type="paragraph" w:customStyle="1" w:styleId="Natuknice">
    <w:name w:val="Natuknice"/>
    <w:basedOn w:val="Normal"/>
    <w:rsid w:val="004651A3"/>
    <w:pPr>
      <w:numPr>
        <w:numId w:val="8"/>
      </w:numPr>
      <w:tabs>
        <w:tab w:val="clear" w:pos="644"/>
        <w:tab w:val="left" w:pos="720"/>
      </w:tabs>
      <w:ind w:left="714" w:hanging="357"/>
    </w:pPr>
  </w:style>
  <w:style w:type="paragraph" w:customStyle="1" w:styleId="Naslov1">
    <w:name w:val="Naslov1"/>
    <w:basedOn w:val="Naslovnica"/>
    <w:rsid w:val="00FF0F28"/>
    <w:rPr>
      <w:sz w:val="36"/>
    </w:rPr>
  </w:style>
  <w:style w:type="character" w:customStyle="1" w:styleId="Original">
    <w:name w:val="Original"/>
    <w:basedOn w:val="DefaultParagraphFont"/>
    <w:rPr>
      <w:i/>
    </w:rPr>
  </w:style>
  <w:style w:type="character" w:customStyle="1" w:styleId="Primjer">
    <w:name w:val="Primjer"/>
    <w:basedOn w:val="DefaultParagraphFont"/>
    <w:rPr>
      <w:i/>
      <w:spacing w:val="0"/>
    </w:rPr>
  </w:style>
  <w:style w:type="paragraph" w:customStyle="1" w:styleId="Tablica">
    <w:name w:val="Tablica"/>
    <w:basedOn w:val="Normal"/>
    <w:pPr>
      <w:keepNext/>
      <w:keepLines/>
    </w:pPr>
    <w:rPr>
      <w:sz w:val="22"/>
    </w:rPr>
  </w:style>
  <w:style w:type="paragraph" w:styleId="Title">
    <w:name w:val="Title"/>
    <w:basedOn w:val="Normal"/>
    <w:qFormat/>
    <w:pPr>
      <w:spacing w:before="60" w:after="60"/>
      <w:jc w:val="center"/>
    </w:pPr>
    <w:rPr>
      <w:b/>
      <w:sz w:val="28"/>
    </w:rPr>
  </w:style>
  <w:style w:type="paragraph" w:styleId="Salutation">
    <w:name w:val="Salutation"/>
    <w:basedOn w:val="Normal"/>
    <w:next w:val="Normal"/>
  </w:style>
  <w:style w:type="paragraph" w:styleId="BodyText">
    <w:name w:val="Body Text"/>
    <w:basedOn w:val="Normal"/>
  </w:style>
  <w:style w:type="character" w:styleId="LineNumber">
    <w:name w:val="line number"/>
    <w:basedOn w:val="DefaultParagraphFont"/>
  </w:style>
  <w:style w:type="paragraph" w:customStyle="1" w:styleId="Zrno">
    <w:name w:val="Zrno"/>
    <w:basedOn w:val="Normal"/>
    <w:rsid w:val="00924F83"/>
    <w:pPr>
      <w:keepNext/>
      <w:numPr>
        <w:numId w:val="6"/>
      </w:numPr>
      <w:ind w:left="357" w:hanging="357"/>
    </w:pPr>
  </w:style>
  <w:style w:type="paragraph" w:customStyle="1" w:styleId="Natuknice2">
    <w:name w:val="Natuknice2"/>
    <w:basedOn w:val="Normal"/>
    <w:link w:val="Natuknice2Char"/>
    <w:rsid w:val="00582254"/>
    <w:pPr>
      <w:numPr>
        <w:ilvl w:val="2"/>
        <w:numId w:val="4"/>
      </w:numPr>
    </w:pPr>
    <w:rPr>
      <w:noProof/>
    </w:rPr>
  </w:style>
  <w:style w:type="character" w:customStyle="1" w:styleId="Natuknice2Char">
    <w:name w:val="Natuknice2 Char"/>
    <w:basedOn w:val="DefaultParagraphFont"/>
    <w:link w:val="Natuknice2"/>
    <w:rsid w:val="00582254"/>
    <w:rPr>
      <w:rFonts w:cs="Arial"/>
      <w:noProof/>
      <w:sz w:val="24"/>
      <w:szCs w:val="22"/>
      <w:lang w:val="hr-HR" w:eastAsia="hr-HR" w:bidi="ar-SA"/>
    </w:rPr>
  </w:style>
  <w:style w:type="paragraph" w:styleId="Header">
    <w:name w:val="head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paragraph" w:styleId="Footer">
    <w:name w:val="foot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semiHidden/>
    <w:rsid w:val="00450219"/>
    <w:rPr>
      <w:sz w:val="16"/>
      <w:szCs w:val="16"/>
    </w:rPr>
  </w:style>
  <w:style w:type="paragraph" w:styleId="CommentText">
    <w:name w:val="annotation text"/>
    <w:basedOn w:val="Normal"/>
    <w:semiHidden/>
    <w:rsid w:val="0045021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50219"/>
    <w:rPr>
      <w:b/>
      <w:bCs/>
    </w:rPr>
  </w:style>
  <w:style w:type="paragraph" w:styleId="BalloonText">
    <w:name w:val="Balloon Text"/>
    <w:basedOn w:val="Normal"/>
    <w:semiHidden/>
    <w:rsid w:val="0045021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0C2466"/>
    <w:pPr>
      <w:shd w:val="clear" w:color="auto" w:fill="000080"/>
    </w:pPr>
    <w:rPr>
      <w:rFonts w:ascii="Tahoma" w:hAnsi="Tahoma" w:cs="Tahoma"/>
    </w:rPr>
  </w:style>
  <w:style w:type="paragraph" w:styleId="TOC1">
    <w:name w:val="toc 1"/>
    <w:basedOn w:val="Normal"/>
    <w:next w:val="Normal"/>
    <w:autoRedefine/>
    <w:semiHidden/>
    <w:rsid w:val="004E7238"/>
  </w:style>
  <w:style w:type="paragraph" w:styleId="TOC2">
    <w:name w:val="toc 2"/>
    <w:basedOn w:val="Normal"/>
    <w:next w:val="Normal"/>
    <w:autoRedefine/>
    <w:semiHidden/>
    <w:rsid w:val="004E7238"/>
    <w:pPr>
      <w:ind w:left="240"/>
    </w:pPr>
  </w:style>
  <w:style w:type="paragraph" w:styleId="TOC3">
    <w:name w:val="toc 3"/>
    <w:basedOn w:val="Normal"/>
    <w:next w:val="Normal"/>
    <w:autoRedefine/>
    <w:semiHidden/>
    <w:rsid w:val="004E7238"/>
    <w:pPr>
      <w:ind w:left="480"/>
    </w:pPr>
  </w:style>
  <w:style w:type="character" w:styleId="Hyperlink">
    <w:name w:val="Hyperlink"/>
    <w:basedOn w:val="DefaultParagraphFont"/>
    <w:rsid w:val="004E7238"/>
    <w:rPr>
      <w:color w:val="0000FF"/>
      <w:u w:val="single"/>
    </w:rPr>
  </w:style>
  <w:style w:type="table" w:styleId="TableGrid">
    <w:name w:val="Table Grid"/>
    <w:basedOn w:val="TableNormal"/>
    <w:uiPriority w:val="59"/>
    <w:rsid w:val="009F6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026467"/>
    <w:rPr>
      <w:color w:val="800080"/>
      <w:u w:val="single"/>
    </w:rPr>
  </w:style>
  <w:style w:type="paragraph" w:styleId="NormalWeb">
    <w:name w:val="Normal (Web)"/>
    <w:basedOn w:val="Normal"/>
    <w:rsid w:val="00F07543"/>
    <w:pPr>
      <w:spacing w:before="100" w:beforeAutospacing="1" w:after="100" w:afterAutospacing="1"/>
    </w:pPr>
    <w:rPr>
      <w:rFonts w:eastAsia="MS Mincho"/>
      <w:lang w:val="en-US" w:eastAsia="ja-JP"/>
    </w:rPr>
  </w:style>
  <w:style w:type="paragraph" w:customStyle="1" w:styleId="Upute">
    <w:name w:val="Upute"/>
    <w:basedOn w:val="Normal"/>
    <w:rsid w:val="00B26C46"/>
    <w:rPr>
      <w:rFonts w:ascii="Arial" w:hAnsi="Arial"/>
      <w:color w:val="0000FF"/>
      <w:sz w:val="20"/>
    </w:rPr>
  </w:style>
  <w:style w:type="paragraph" w:styleId="ListNumber5">
    <w:name w:val="List Number 5"/>
    <w:basedOn w:val="Normal"/>
    <w:rsid w:val="0022424F"/>
    <w:pPr>
      <w:numPr>
        <w:numId w:val="27"/>
      </w:numPr>
    </w:pPr>
    <w:rPr>
      <w:sz w:val="20"/>
      <w:szCs w:val="20"/>
    </w:rPr>
  </w:style>
  <w:style w:type="paragraph" w:customStyle="1" w:styleId="MainSectionText">
    <w:name w:val="Main Section Text"/>
    <w:basedOn w:val="Normal"/>
    <w:rsid w:val="0022424F"/>
    <w:pPr>
      <w:jc w:val="center"/>
    </w:pPr>
    <w:rPr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esi\OneDrive%20-%20fer.hr\NASTAVA\RIS\Predlo&#353;ci\PlanProjek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0930CFEAB0F842BCE17C13DF549F43" ma:contentTypeVersion="14" ma:contentTypeDescription="Stvaranje novog dokumenta." ma:contentTypeScope="" ma:versionID="dc1f789066bd80afc49d9f0df783ed58">
  <xsd:schema xmlns:xsd="http://www.w3.org/2001/XMLSchema" xmlns:xs="http://www.w3.org/2001/XMLSchema" xmlns:p="http://schemas.microsoft.com/office/2006/metadata/properties" xmlns:ns3="2e3aa64c-bfb3-4af8-9705-da7c5d3d3e69" xmlns:ns4="f3c1b304-23e1-4aee-b506-68c11dfc98f1" targetNamespace="http://schemas.microsoft.com/office/2006/metadata/properties" ma:root="true" ma:fieldsID="7f5774ba968f01b211b4e1c409d08e40" ns3:_="" ns4:_="">
    <xsd:import namespace="2e3aa64c-bfb3-4af8-9705-da7c5d3d3e69"/>
    <xsd:import namespace="f3c1b304-23e1-4aee-b506-68c11dfc98f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aa64c-bfb3-4af8-9705-da7c5d3d3e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Zajednički se koristi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ji o zajedničkom korištenju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Raspršivanje savjeta za zajedničko korištenje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1b304-23e1-4aee-b506-68c11dfc98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807586-1653-486C-95D4-60059B6743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D0C377-38A4-4777-A3D6-FD2D582EC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aa64c-bfb3-4af8-9705-da7c5d3d3e69"/>
    <ds:schemaRef ds:uri="f3c1b304-23e1-4aee-b506-68c11dfc98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75A2FA-C37B-4B3C-BE09-6BD05A7CEE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C:\Users\kresi\OneDrive - fer.hr\NASTAVA\RIS\Predlošci\PlanProjekta.dot</Template>
  <TotalTime>6</TotalTime>
  <Pages>4</Pages>
  <Words>1149</Words>
  <Characters>6553</Characters>
  <Application>Microsoft Office Word</Application>
  <DocSecurity>0</DocSecurity>
  <Lines>54</Lines>
  <Paragraphs>15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projekta</vt:lpstr>
      <vt:lpstr>Plan projekta</vt:lpstr>
    </vt:vector>
  </TitlesOfParts>
  <Manager>Krešimir Fertalj</Manager>
  <Company>FER</Company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projekta</dc:title>
  <dc:subject>Predložak</dc:subject>
  <dc:creator>Krešimir Fertalj</dc:creator>
  <cp:keywords/>
  <cp:lastModifiedBy>Elena Nesek</cp:lastModifiedBy>
  <cp:revision>3</cp:revision>
  <cp:lastPrinted>2005-01-12T13:19:00Z</cp:lastPrinted>
  <dcterms:created xsi:type="dcterms:W3CDTF">2026-03-11T12:17:00Z</dcterms:created>
  <dcterms:modified xsi:type="dcterms:W3CDTF">2026-03-20T09:56:00Z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0x010100780930CFEAB0F842BCE17C13DF549F43</vt:lpwstr>
  </property>
</Properties>
</file>