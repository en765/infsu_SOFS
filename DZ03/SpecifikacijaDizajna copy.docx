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73C93" w14:textId="77777777" w:rsidR="00656293" w:rsidRDefault="00656293" w:rsidP="00656293">
      <w:pPr>
        <w:pStyle w:val="Heading1"/>
      </w:pPr>
      <w:r>
        <w:t>Uvod</w:t>
      </w:r>
    </w:p>
    <w:p w14:paraId="08BB992A" w14:textId="77777777" w:rsidR="00656293" w:rsidRDefault="00806FED" w:rsidP="00656293">
      <w:pPr>
        <w:pStyle w:val="Upute"/>
      </w:pPr>
      <w:r>
        <w:t xml:space="preserve">Pregled cijelog dokumenta. Ovaj dokument opisuje sve podatke, arhitekturu, dizajn sučelja i komponenata </w:t>
      </w:r>
      <w:r w:rsidR="00614BA6">
        <w:t xml:space="preserve">programske opreme. </w:t>
      </w:r>
    </w:p>
    <w:p w14:paraId="1FEF97DB" w14:textId="77777777" w:rsidR="00656293" w:rsidRDefault="00656293" w:rsidP="00656293"/>
    <w:p w14:paraId="45A17DDB" w14:textId="77777777" w:rsidR="00656293" w:rsidRDefault="00656293" w:rsidP="00656293">
      <w:pPr>
        <w:pStyle w:val="Heading2"/>
      </w:pPr>
      <w:r>
        <w:t>Svrha i ciljevi</w:t>
      </w:r>
    </w:p>
    <w:p w14:paraId="5F661778" w14:textId="77777777" w:rsidR="00656293" w:rsidRDefault="00614BA6" w:rsidP="00656293">
      <w:pPr>
        <w:pStyle w:val="Upute"/>
      </w:pPr>
      <w:r>
        <w:t xml:space="preserve">Sveobuhvatni opis ciljeva i svrhe programske opreme. </w:t>
      </w:r>
    </w:p>
    <w:p w14:paraId="6A9F396C" w14:textId="77777777" w:rsidR="00656293" w:rsidRDefault="00656293" w:rsidP="00656293"/>
    <w:p w14:paraId="796AD479" w14:textId="77777777" w:rsidR="00656293" w:rsidRDefault="00656293" w:rsidP="00656293">
      <w:pPr>
        <w:pStyle w:val="Heading2"/>
      </w:pPr>
      <w:r>
        <w:t>Opseg programske opreme</w:t>
      </w:r>
    </w:p>
    <w:p w14:paraId="126629E9" w14:textId="77777777" w:rsidR="00656293" w:rsidRDefault="00614BA6" w:rsidP="00656293">
      <w:pPr>
        <w:pStyle w:val="Upute"/>
      </w:pPr>
      <w:r>
        <w:t xml:space="preserve">Opis programske opreme. Opis glavnih ulaza, funkcioniranja obrade te opis izlaza bez ulaženja u detalje implementacije. </w:t>
      </w:r>
    </w:p>
    <w:p w14:paraId="74627E2C" w14:textId="77777777" w:rsidR="00656293" w:rsidRDefault="00656293" w:rsidP="00656293"/>
    <w:p w14:paraId="018F5679" w14:textId="77777777" w:rsidR="00614BA6" w:rsidRDefault="00614BA6" w:rsidP="00656293">
      <w:pPr>
        <w:pStyle w:val="Heading2"/>
      </w:pPr>
      <w:r>
        <w:t>Kontekst programske opreme</w:t>
      </w:r>
    </w:p>
    <w:p w14:paraId="72F5166D" w14:textId="77777777" w:rsidR="00614BA6" w:rsidRPr="00614BA6" w:rsidRDefault="00A21D21" w:rsidP="00614BA6">
      <w:pPr>
        <w:pStyle w:val="Upute"/>
      </w:pPr>
      <w:r>
        <w:t>Smjestiti programsku opremu u kontekst proizvoda ili poslovnog programa. Opisati porijeklo i kontekst proizvoda, da li je proizvod sljedeći u nizu generacije proizvoda ili je zaseban proizvod, da li je dio</w:t>
      </w:r>
      <w:r w:rsidR="00A04A20">
        <w:t xml:space="preserve"> </w:t>
      </w:r>
      <w:r>
        <w:t>nekog većeg sustava i ako jest, kako se međusobno odnose.</w:t>
      </w:r>
      <w:r w:rsidR="00A04A20">
        <w:t xml:space="preserve"> </w:t>
      </w:r>
    </w:p>
    <w:p w14:paraId="3F6A55D3" w14:textId="77777777" w:rsidR="00614BA6" w:rsidRPr="00614BA6" w:rsidRDefault="00614BA6" w:rsidP="00614BA6"/>
    <w:p w14:paraId="6D6B5930" w14:textId="77777777" w:rsidR="00656293" w:rsidRDefault="00656293" w:rsidP="00656293">
      <w:pPr>
        <w:pStyle w:val="Heading2"/>
      </w:pPr>
      <w:r>
        <w:t>Glavna ograničenja</w:t>
      </w:r>
    </w:p>
    <w:p w14:paraId="4A4988F6" w14:textId="77777777" w:rsidR="00874376" w:rsidRDefault="00A21D21" w:rsidP="00656293">
      <w:pPr>
        <w:pStyle w:val="Upute"/>
      </w:pPr>
      <w:r>
        <w:t>Navesti bilo kakva poslovna ili proizvodna ograničenja koja imaju utjecaj na način na koji će  programska oprema biti specificirana, dizajnirana ili testirana.</w:t>
      </w:r>
      <w:r w:rsidR="00A04A20">
        <w:t xml:space="preserve"> </w:t>
      </w:r>
    </w:p>
    <w:p w14:paraId="02182F65" w14:textId="77777777" w:rsidR="00656293" w:rsidRDefault="00656293" w:rsidP="00656293"/>
    <w:p w14:paraId="74DEE9FD" w14:textId="77777777" w:rsidR="00A21D21" w:rsidRDefault="00A21D21" w:rsidP="00656293"/>
    <w:p w14:paraId="26C386E0" w14:textId="77777777" w:rsidR="00656293" w:rsidRDefault="00656293" w:rsidP="00656293">
      <w:pPr>
        <w:pStyle w:val="Heading1"/>
      </w:pPr>
      <w:r>
        <w:t>Dizajn podataka</w:t>
      </w:r>
    </w:p>
    <w:p w14:paraId="361A0270" w14:textId="77777777" w:rsidR="00656293" w:rsidRDefault="00A21D21" w:rsidP="00656293">
      <w:pPr>
        <w:pStyle w:val="Upute"/>
      </w:pPr>
      <w:r>
        <w:t xml:space="preserve">Opis svih struktura podataka uključujući interne, globalne i privremene strukture podataka. </w:t>
      </w:r>
    </w:p>
    <w:p w14:paraId="1EDC4BF8" w14:textId="77777777" w:rsidR="00A21D21" w:rsidRDefault="00A21D21" w:rsidP="00A21D21"/>
    <w:p w14:paraId="045B354D" w14:textId="77777777" w:rsidR="00656293" w:rsidRDefault="00656293" w:rsidP="00656293">
      <w:pPr>
        <w:pStyle w:val="Heading2"/>
      </w:pPr>
      <w:r>
        <w:t>Interna struktura podataka programske opreme</w:t>
      </w:r>
    </w:p>
    <w:p w14:paraId="3A187409" w14:textId="77777777" w:rsidR="00656293" w:rsidRDefault="00A21D21" w:rsidP="00A21D21">
      <w:pPr>
        <w:pStyle w:val="Upute"/>
      </w:pPr>
      <w:r>
        <w:t>Op</w:t>
      </w:r>
      <w:r w:rsidR="0012374F">
        <w:t xml:space="preserve">is struktura podataka koje su </w:t>
      </w:r>
      <w:r w:rsidR="0098377F">
        <w:t>prenošene</w:t>
      </w:r>
      <w:r w:rsidR="0012374F">
        <w:t xml:space="preserve"> između komponenti programske opreme. </w:t>
      </w:r>
    </w:p>
    <w:p w14:paraId="5728456D" w14:textId="77777777" w:rsidR="00656293" w:rsidRDefault="00656293" w:rsidP="00656293"/>
    <w:p w14:paraId="3EFC3D5D" w14:textId="77777777" w:rsidR="00656293" w:rsidRDefault="00656293" w:rsidP="00656293">
      <w:pPr>
        <w:pStyle w:val="Heading2"/>
      </w:pPr>
      <w:r>
        <w:t>Globalne strukture podataka</w:t>
      </w:r>
    </w:p>
    <w:p w14:paraId="6DCAFFA9" w14:textId="77777777" w:rsidR="00656293" w:rsidRDefault="0082714A" w:rsidP="00A21D21">
      <w:pPr>
        <w:pStyle w:val="Upute"/>
      </w:pPr>
      <w:r>
        <w:t xml:space="preserve">Podaci koji su dostupni glavnim dijelovima arhitekture. </w:t>
      </w:r>
    </w:p>
    <w:p w14:paraId="1FBEDF4C" w14:textId="77777777" w:rsidR="00656293" w:rsidRDefault="00656293" w:rsidP="00656293"/>
    <w:p w14:paraId="78892579" w14:textId="77777777" w:rsidR="00656293" w:rsidRDefault="00656293" w:rsidP="00656293">
      <w:pPr>
        <w:pStyle w:val="Heading2"/>
      </w:pPr>
      <w:r>
        <w:t>Privremen</w:t>
      </w:r>
      <w:r w:rsidR="005435BC">
        <w:t>e</w:t>
      </w:r>
      <w:r>
        <w:t xml:space="preserve"> strukture podataka</w:t>
      </w:r>
    </w:p>
    <w:p w14:paraId="406F7C02" w14:textId="77777777" w:rsidR="00656293" w:rsidRDefault="0082714A" w:rsidP="0082714A">
      <w:pPr>
        <w:pStyle w:val="Upute"/>
      </w:pPr>
      <w:r>
        <w:t xml:space="preserve">Opis privremenih podataka (datoteke, …) kreiranih u međuvremenu za internu upotrebu. </w:t>
      </w:r>
    </w:p>
    <w:p w14:paraId="0FF525AE" w14:textId="77777777" w:rsidR="004E0592" w:rsidRDefault="004E0592" w:rsidP="00656293"/>
    <w:p w14:paraId="4AB34C97" w14:textId="77777777" w:rsidR="00656293" w:rsidRDefault="00656293" w:rsidP="00656293">
      <w:pPr>
        <w:pStyle w:val="Heading2"/>
      </w:pPr>
      <w:r>
        <w:t>Opis baz</w:t>
      </w:r>
      <w:r w:rsidR="00633761">
        <w:t>a</w:t>
      </w:r>
      <w:r>
        <w:t xml:space="preserve"> podataka</w:t>
      </w:r>
    </w:p>
    <w:p w14:paraId="5B8E2887" w14:textId="77777777" w:rsidR="00656293" w:rsidRDefault="00633761" w:rsidP="00633761">
      <w:pPr>
        <w:pStyle w:val="Upute"/>
      </w:pPr>
      <w:r>
        <w:t xml:space="preserve">Opis baza podataka kreiranih kao dio aplikacije. </w:t>
      </w:r>
    </w:p>
    <w:p w14:paraId="77B59D8E" w14:textId="77777777" w:rsidR="00656293" w:rsidRDefault="00656293" w:rsidP="00656293"/>
    <w:p w14:paraId="0D6A3A9D" w14:textId="77777777" w:rsidR="00BD6218" w:rsidRDefault="00BD6218" w:rsidP="00656293"/>
    <w:p w14:paraId="3F574D69" w14:textId="77777777" w:rsidR="00656293" w:rsidRDefault="008E7D9B" w:rsidP="00656293">
      <w:pPr>
        <w:pStyle w:val="Heading1"/>
      </w:pPr>
      <w:r>
        <w:t>Dizajn arhitekture i komponenata</w:t>
      </w:r>
    </w:p>
    <w:p w14:paraId="13418DB6" w14:textId="77777777" w:rsidR="004E0592" w:rsidRDefault="00633761" w:rsidP="00633761">
      <w:pPr>
        <w:pStyle w:val="Upute"/>
      </w:pPr>
      <w:r>
        <w:t xml:space="preserve">Opis </w:t>
      </w:r>
      <w:r w:rsidR="008E7D9B">
        <w:t>arhitekture</w:t>
      </w:r>
      <w:r>
        <w:t xml:space="preserve"> programske opreme. </w:t>
      </w:r>
    </w:p>
    <w:p w14:paraId="54E64D6B" w14:textId="77777777" w:rsidR="004E0592" w:rsidRDefault="004E0592" w:rsidP="004E0592"/>
    <w:p w14:paraId="2234D498" w14:textId="77777777" w:rsidR="004E0592" w:rsidRDefault="004E0592" w:rsidP="004E0592">
      <w:pPr>
        <w:pStyle w:val="Heading2"/>
      </w:pPr>
      <w:r>
        <w:t>Struktura programa</w:t>
      </w:r>
    </w:p>
    <w:p w14:paraId="5FCC9313" w14:textId="77777777" w:rsidR="00341F58" w:rsidRDefault="00633761" w:rsidP="00633761">
      <w:pPr>
        <w:pStyle w:val="Upute"/>
      </w:pPr>
      <w:r>
        <w:t xml:space="preserve">Detaljan opis strukture programa odabrane za aplikaciju. </w:t>
      </w:r>
    </w:p>
    <w:p w14:paraId="46332129" w14:textId="77777777" w:rsidR="004E0592" w:rsidRDefault="004E0592" w:rsidP="004E0592"/>
    <w:p w14:paraId="328BF2E5" w14:textId="77777777" w:rsidR="004E0592" w:rsidRDefault="004E0592" w:rsidP="004E0592">
      <w:pPr>
        <w:pStyle w:val="Heading3"/>
      </w:pPr>
      <w:bookmarkStart w:id="0" w:name="_Ref93411932"/>
      <w:r>
        <w:t>Dijagram arhitekture</w:t>
      </w:r>
      <w:bookmarkEnd w:id="0"/>
    </w:p>
    <w:p w14:paraId="3DF1FC3B" w14:textId="77777777" w:rsidR="004E0592" w:rsidRDefault="00633761" w:rsidP="00633761">
      <w:pPr>
        <w:pStyle w:val="Upute"/>
      </w:pPr>
      <w:r>
        <w:t xml:space="preserve">Slikovito predočenje arhitekture. </w:t>
      </w:r>
    </w:p>
    <w:p w14:paraId="07663064" w14:textId="77777777" w:rsidR="004E0592" w:rsidRDefault="004E0592" w:rsidP="004E0592"/>
    <w:p w14:paraId="765B0E58" w14:textId="77777777" w:rsidR="004E0592" w:rsidRDefault="004E0592" w:rsidP="004E0592">
      <w:pPr>
        <w:pStyle w:val="Heading3"/>
      </w:pPr>
      <w:r>
        <w:t>Alternative</w:t>
      </w:r>
    </w:p>
    <w:p w14:paraId="1E4231A5" w14:textId="77777777" w:rsidR="004E0592" w:rsidRDefault="00633761" w:rsidP="00633761">
      <w:pPr>
        <w:pStyle w:val="Upute"/>
      </w:pPr>
      <w:r>
        <w:t xml:space="preserve">Diskusija o ostalim stilovima arhitektura koje dolaze u obzir. Razlozi odabira stila iz odjeljka </w:t>
      </w:r>
      <w:r>
        <w:fldChar w:fldCharType="begin"/>
      </w:r>
      <w:r>
        <w:instrText xml:space="preserve"> REF _Ref93411932 \r \h </w:instrText>
      </w:r>
      <w:r>
        <w:fldChar w:fldCharType="separate"/>
      </w:r>
      <w:r w:rsidR="00185E59">
        <w:t>3.1.1</w:t>
      </w:r>
      <w:r>
        <w:fldChar w:fldCharType="end"/>
      </w:r>
      <w:r>
        <w:t xml:space="preserve">. </w:t>
      </w:r>
    </w:p>
    <w:p w14:paraId="6C773B2A" w14:textId="77777777" w:rsidR="00633761" w:rsidRDefault="00633761" w:rsidP="00633761"/>
    <w:p w14:paraId="3525AB40" w14:textId="77777777" w:rsidR="004E0592" w:rsidRDefault="004E0592" w:rsidP="004E0592">
      <w:pPr>
        <w:pStyle w:val="Heading2"/>
      </w:pPr>
      <w:bookmarkStart w:id="1" w:name="_Ref93415978"/>
      <w:r>
        <w:t>Opis komponente n</w:t>
      </w:r>
      <w:bookmarkEnd w:id="1"/>
    </w:p>
    <w:p w14:paraId="01278CCC" w14:textId="77777777" w:rsidR="004E0592" w:rsidRDefault="00483E16" w:rsidP="00483E16">
      <w:pPr>
        <w:pStyle w:val="Upute"/>
      </w:pPr>
      <w:r>
        <w:t xml:space="preserve">Detaljan opis svake komponente programske opreme obuhvaćene arhitekturom. </w:t>
      </w:r>
      <w:r w:rsidR="007245F6">
        <w:t xml:space="preserve">Odjeljak </w:t>
      </w:r>
      <w:r w:rsidR="007245F6">
        <w:fldChar w:fldCharType="begin"/>
      </w:r>
      <w:r w:rsidR="007245F6">
        <w:instrText xml:space="preserve"> REF _Ref93415978 \r \h </w:instrText>
      </w:r>
      <w:r w:rsidR="007245F6">
        <w:fldChar w:fldCharType="separate"/>
      </w:r>
      <w:r w:rsidR="00185E59">
        <w:t>3.2</w:t>
      </w:r>
      <w:r w:rsidR="007245F6">
        <w:fldChar w:fldCharType="end"/>
      </w:r>
      <w:r w:rsidR="007245F6">
        <w:t xml:space="preserve"> se ponavlja za svaku od n komponenti. </w:t>
      </w:r>
    </w:p>
    <w:p w14:paraId="655119B7" w14:textId="77777777" w:rsidR="00483E16" w:rsidRDefault="00483E16" w:rsidP="004E0592"/>
    <w:p w14:paraId="735476BE" w14:textId="77777777" w:rsidR="004E0592" w:rsidRDefault="004E0592" w:rsidP="004E0592">
      <w:pPr>
        <w:pStyle w:val="Heading3"/>
      </w:pPr>
      <w:r>
        <w:t>Opći opis komponente n</w:t>
      </w:r>
    </w:p>
    <w:p w14:paraId="0A5C4698" w14:textId="77777777" w:rsidR="004E0592" w:rsidRDefault="007245F6" w:rsidP="007245F6">
      <w:pPr>
        <w:pStyle w:val="Upute"/>
      </w:pPr>
      <w:r>
        <w:t xml:space="preserve">Opći opis komponente n. </w:t>
      </w:r>
    </w:p>
    <w:p w14:paraId="110CFA88" w14:textId="77777777" w:rsidR="007245F6" w:rsidRDefault="007245F6" w:rsidP="004E0592"/>
    <w:p w14:paraId="39F3E78F" w14:textId="77777777" w:rsidR="004E0592" w:rsidRDefault="004E0592" w:rsidP="004E0592">
      <w:pPr>
        <w:pStyle w:val="Heading3"/>
      </w:pPr>
      <w:r>
        <w:t>Opis sučelja komponente n</w:t>
      </w:r>
    </w:p>
    <w:p w14:paraId="5D071C9C" w14:textId="77777777" w:rsidR="004E0592" w:rsidRDefault="007245F6" w:rsidP="007245F6">
      <w:pPr>
        <w:pStyle w:val="Upute"/>
      </w:pPr>
      <w:r>
        <w:t xml:space="preserve">Detaljan opis ulaznih i izlaznih sučelja komponente. </w:t>
      </w:r>
    </w:p>
    <w:p w14:paraId="74E16755" w14:textId="77777777" w:rsidR="007245F6" w:rsidRDefault="007245F6" w:rsidP="004E0592"/>
    <w:p w14:paraId="06461FD8" w14:textId="77777777" w:rsidR="004E0592" w:rsidRDefault="004E0592" w:rsidP="004E0592">
      <w:pPr>
        <w:pStyle w:val="Heading3"/>
      </w:pPr>
      <w:r>
        <w:t>Detaljan opis rada komponente n</w:t>
      </w:r>
    </w:p>
    <w:p w14:paraId="4B404D9A" w14:textId="77777777" w:rsidR="004E0592" w:rsidRDefault="00F56F70" w:rsidP="00F56F70">
      <w:pPr>
        <w:pStyle w:val="Upute"/>
      </w:pPr>
      <w:r>
        <w:t>Detaljan opis rada svake</w:t>
      </w:r>
      <w:r w:rsidR="00BD6218">
        <w:t xml:space="preserve"> od</w:t>
      </w:r>
      <w:r>
        <w:t xml:space="preserve"> kompo</w:t>
      </w:r>
      <w:r w:rsidR="00BD6218">
        <w:t>nenata</w:t>
      </w:r>
      <w:r>
        <w:t xml:space="preserve">. </w:t>
      </w:r>
    </w:p>
    <w:p w14:paraId="7CEDE642" w14:textId="77777777" w:rsidR="00F56F70" w:rsidRDefault="00F56F70" w:rsidP="004E0592"/>
    <w:p w14:paraId="4DA75F99" w14:textId="77777777" w:rsidR="00FC2D66" w:rsidRDefault="00FC2D66" w:rsidP="00F56F70">
      <w:pPr>
        <w:pStyle w:val="Heading4"/>
      </w:pPr>
      <w:r>
        <w:t>Opis sučelja</w:t>
      </w:r>
    </w:p>
    <w:p w14:paraId="290B4088" w14:textId="77777777" w:rsidR="00F56F70" w:rsidRDefault="00F56F70" w:rsidP="00FC2D66"/>
    <w:p w14:paraId="2FB773FB" w14:textId="77777777" w:rsidR="00FC2D66" w:rsidRDefault="00932E24" w:rsidP="00FC2D66">
      <w:pPr>
        <w:pStyle w:val="Heading4"/>
      </w:pPr>
      <w:r>
        <w:t>Model algoritma</w:t>
      </w:r>
    </w:p>
    <w:p w14:paraId="2BE91E1B" w14:textId="77777777" w:rsidR="00932E24" w:rsidRDefault="00932E24" w:rsidP="00932E24">
      <w:pPr>
        <w:pStyle w:val="Upute"/>
        <w:rPr>
          <w:szCs w:val="20"/>
          <w:lang w:eastAsia="hr-HR"/>
        </w:rPr>
      </w:pPr>
      <w:r>
        <w:rPr>
          <w:lang w:eastAsia="hr-HR"/>
        </w:rPr>
        <w:t xml:space="preserve">Opis jezikom za oblikovanje programa (eng. Progam Design Language - PDL) pri čemu program napisan pomoću PDL nema oblik izvedbenog programa. </w:t>
      </w:r>
    </w:p>
    <w:p w14:paraId="2934B4F2" w14:textId="77777777" w:rsidR="00FC2D66" w:rsidRDefault="00FC2D66" w:rsidP="00FC2D66"/>
    <w:p w14:paraId="660E7829" w14:textId="77777777" w:rsidR="00FC2D66" w:rsidRDefault="00FC2D66" w:rsidP="00FC2D66">
      <w:pPr>
        <w:pStyle w:val="Heading4"/>
      </w:pPr>
      <w:r>
        <w:t>Ograničenja</w:t>
      </w:r>
    </w:p>
    <w:p w14:paraId="5424AB57" w14:textId="77777777" w:rsidR="00FC2D66" w:rsidRDefault="00FC2D66" w:rsidP="00FC2D66"/>
    <w:p w14:paraId="1DCDF868" w14:textId="77777777" w:rsidR="00FC2D66" w:rsidRDefault="00FC2D66" w:rsidP="00FC2D66">
      <w:pPr>
        <w:pStyle w:val="Heading4"/>
      </w:pPr>
      <w:r>
        <w:t>Lokalne strukture podataka</w:t>
      </w:r>
    </w:p>
    <w:p w14:paraId="01BF726B" w14:textId="77777777" w:rsidR="00FC2D66" w:rsidRDefault="00FC2D66" w:rsidP="00FC2D66"/>
    <w:p w14:paraId="28953509" w14:textId="77777777" w:rsidR="00FC2D66" w:rsidRDefault="00FC2D66" w:rsidP="00FC2D66">
      <w:pPr>
        <w:pStyle w:val="Heading4"/>
      </w:pPr>
      <w:r>
        <w:t>Performanse</w:t>
      </w:r>
    </w:p>
    <w:p w14:paraId="7F205CA8" w14:textId="77777777" w:rsidR="00FC2D66" w:rsidRDefault="00FC2D66" w:rsidP="00FC2D66"/>
    <w:p w14:paraId="178F8754" w14:textId="77777777" w:rsidR="00FC2D66" w:rsidRDefault="00FC2D66" w:rsidP="00FC2D66">
      <w:pPr>
        <w:pStyle w:val="Heading4"/>
      </w:pPr>
      <w:r>
        <w:t>Ograničenja dizajna</w:t>
      </w:r>
    </w:p>
    <w:p w14:paraId="78476360" w14:textId="77777777" w:rsidR="00F56F70" w:rsidRDefault="00F56F70" w:rsidP="00FC2D66"/>
    <w:p w14:paraId="65BC4D1D" w14:textId="77777777" w:rsidR="00FC2D66" w:rsidRDefault="00FC2D66" w:rsidP="00FC2D66">
      <w:pPr>
        <w:pStyle w:val="Heading2"/>
      </w:pPr>
      <w:r>
        <w:t>Opis sučelja programske opreme</w:t>
      </w:r>
    </w:p>
    <w:p w14:paraId="03E73977" w14:textId="77777777" w:rsidR="00FC2D66" w:rsidRDefault="00F56F70" w:rsidP="00F56F70">
      <w:pPr>
        <w:pStyle w:val="Upute"/>
      </w:pPr>
      <w:r>
        <w:t>Opis sučelja programske opreme prema vanjskom svijetu.</w:t>
      </w:r>
    </w:p>
    <w:p w14:paraId="58943B3B" w14:textId="77777777" w:rsidR="00F56F70" w:rsidRDefault="00F56F70" w:rsidP="00FC2D66"/>
    <w:p w14:paraId="49B13EB1" w14:textId="77777777" w:rsidR="00FC2D66" w:rsidRDefault="00FC2D66" w:rsidP="00FC2D66">
      <w:pPr>
        <w:pStyle w:val="Heading3"/>
      </w:pPr>
      <w:r>
        <w:t>Sučelja prema vanjskim uređajima</w:t>
      </w:r>
    </w:p>
    <w:p w14:paraId="2FBEFA99" w14:textId="77777777" w:rsidR="00FC2D66" w:rsidRDefault="00F56F70" w:rsidP="00F56F70">
      <w:pPr>
        <w:pStyle w:val="Upute"/>
      </w:pPr>
      <w:r>
        <w:t xml:space="preserve">Opis sučelja prema ostalim računalima ili drugim uređajima. </w:t>
      </w:r>
    </w:p>
    <w:p w14:paraId="4CA08172" w14:textId="77777777" w:rsidR="00F56F70" w:rsidRDefault="00F56F70" w:rsidP="00FC2D66"/>
    <w:p w14:paraId="4492BF4A" w14:textId="77777777" w:rsidR="00FC2D66" w:rsidRDefault="00FC2D66" w:rsidP="00FC2D66">
      <w:pPr>
        <w:pStyle w:val="Heading3"/>
      </w:pPr>
      <w:r>
        <w:t>Sučelja prema vanjskim sustavima</w:t>
      </w:r>
    </w:p>
    <w:p w14:paraId="4CC161A8" w14:textId="77777777" w:rsidR="00FC2D66" w:rsidRDefault="00F56F70" w:rsidP="00F56F70">
      <w:pPr>
        <w:pStyle w:val="Upute"/>
      </w:pPr>
      <w:r>
        <w:t xml:space="preserve">Opisati sučelja prema ostalim sustavima, proizvodima ili mreži. </w:t>
      </w:r>
      <w:r w:rsidR="00714AC9">
        <w:t xml:space="preserve">Opis ulaza i izlaza svakog od interaktivnih sučelja. Opis formata podataka za izlaz i provjere valjanosti primljenih podataka na ulazu. Učestalost razmjene podataka. </w:t>
      </w:r>
    </w:p>
    <w:p w14:paraId="31CC59D3" w14:textId="77777777" w:rsidR="00F56F70" w:rsidRDefault="00F56F70" w:rsidP="00FC2D66"/>
    <w:p w14:paraId="079ECDCB" w14:textId="77777777" w:rsidR="00FC2D66" w:rsidRDefault="00FC2D66" w:rsidP="00FC2D66">
      <w:pPr>
        <w:pStyle w:val="Heading3"/>
      </w:pPr>
      <w:r>
        <w:lastRenderedPageBreak/>
        <w:t>Sučelje prema korisniku</w:t>
      </w:r>
    </w:p>
    <w:p w14:paraId="7249ABED" w14:textId="77777777" w:rsidR="00FC2D66" w:rsidRDefault="00F56F70" w:rsidP="00F56F70">
      <w:pPr>
        <w:pStyle w:val="Upute"/>
      </w:pPr>
      <w:r>
        <w:t xml:space="preserve">Sveobuhvatni pregled sučelja prema korisnicima koja će biti dizajnirana. </w:t>
      </w:r>
    </w:p>
    <w:p w14:paraId="0F55925F" w14:textId="77777777" w:rsidR="00EA1AE7" w:rsidRDefault="00EA1AE7" w:rsidP="00FC2D66"/>
    <w:p w14:paraId="60DCEFF2" w14:textId="77777777" w:rsidR="00BD6218" w:rsidRDefault="00BD6218" w:rsidP="00FC2D66"/>
    <w:p w14:paraId="16EE01EA" w14:textId="77777777" w:rsidR="00FC2D66" w:rsidRDefault="00EA1AE7" w:rsidP="00EA1AE7">
      <w:pPr>
        <w:pStyle w:val="Heading1"/>
      </w:pPr>
      <w:r>
        <w:t>Dizajn korisničkog sučelja</w:t>
      </w:r>
    </w:p>
    <w:p w14:paraId="43CC302B" w14:textId="77777777" w:rsidR="00EA1AE7" w:rsidRDefault="00C10ED3" w:rsidP="00C10ED3">
      <w:pPr>
        <w:pStyle w:val="Upute"/>
      </w:pPr>
      <w:r>
        <w:t xml:space="preserve">Opis dizajna korisničkog sučelja programske opreme. </w:t>
      </w:r>
    </w:p>
    <w:p w14:paraId="0B60CA60" w14:textId="77777777" w:rsidR="00C10ED3" w:rsidRDefault="00C10ED3" w:rsidP="00EA1AE7"/>
    <w:p w14:paraId="1B4075CE" w14:textId="77777777" w:rsidR="00EA1AE7" w:rsidRDefault="00EA1AE7" w:rsidP="00EA1AE7">
      <w:pPr>
        <w:pStyle w:val="Heading2"/>
      </w:pPr>
      <w:r>
        <w:t>Opis korisničkog sučelja</w:t>
      </w:r>
    </w:p>
    <w:p w14:paraId="12F42AC4" w14:textId="77777777" w:rsidR="00EA1AE7" w:rsidRDefault="00C10ED3" w:rsidP="00C10ED3">
      <w:pPr>
        <w:pStyle w:val="Upute"/>
      </w:pPr>
      <w:r>
        <w:t>Detaljan opis korisničkog sučelja uključujući slike grafičkih sučelja (prozora)</w:t>
      </w:r>
      <w:r w:rsidR="007F51F7">
        <w:t xml:space="preserve"> ili prototipa</w:t>
      </w:r>
      <w:r>
        <w:t xml:space="preserve">. </w:t>
      </w:r>
    </w:p>
    <w:p w14:paraId="3C196D42" w14:textId="77777777" w:rsidR="00C10ED3" w:rsidRDefault="00C10ED3" w:rsidP="00EA1AE7"/>
    <w:p w14:paraId="36813E77" w14:textId="77777777" w:rsidR="00EA1AE7" w:rsidRDefault="00C10ED3" w:rsidP="00EA1AE7">
      <w:pPr>
        <w:pStyle w:val="Heading3"/>
      </w:pPr>
      <w:r>
        <w:t>Slike grafičkih sučelja (prozora)</w:t>
      </w:r>
    </w:p>
    <w:p w14:paraId="17462BA2" w14:textId="77777777" w:rsidR="00EA1AE7" w:rsidRDefault="00C10ED3" w:rsidP="00C10ED3">
      <w:pPr>
        <w:pStyle w:val="Upute"/>
      </w:pPr>
      <w:r>
        <w:t xml:space="preserve">Slikovito predočeno sučelje koje vidi korisnik. </w:t>
      </w:r>
    </w:p>
    <w:p w14:paraId="7A049581" w14:textId="77777777" w:rsidR="00C10ED3" w:rsidRDefault="00C10ED3" w:rsidP="00EA1AE7"/>
    <w:p w14:paraId="1CE863C9" w14:textId="77777777" w:rsidR="00EA1AE7" w:rsidRDefault="00EA1AE7" w:rsidP="00EA1AE7">
      <w:pPr>
        <w:pStyle w:val="Heading3"/>
      </w:pPr>
      <w:r>
        <w:t>Objekti i akcije</w:t>
      </w:r>
    </w:p>
    <w:p w14:paraId="1A48DB7B" w14:textId="77777777" w:rsidR="00EA1AE7" w:rsidRDefault="00C10ED3" w:rsidP="00C10ED3">
      <w:pPr>
        <w:pStyle w:val="Upute"/>
      </w:pPr>
      <w:r>
        <w:t xml:space="preserve">Opis svih </w:t>
      </w:r>
      <w:r w:rsidR="003756AE">
        <w:t>objekata</w:t>
      </w:r>
      <w:r>
        <w:t xml:space="preserve"> grafičkih sučelja (prozora)</w:t>
      </w:r>
      <w:r w:rsidR="003756AE">
        <w:t xml:space="preserve"> i akcija. </w:t>
      </w:r>
    </w:p>
    <w:p w14:paraId="7818BFC4" w14:textId="77777777" w:rsidR="00C10ED3" w:rsidRDefault="00C10ED3" w:rsidP="00EA1AE7"/>
    <w:p w14:paraId="6881CA58" w14:textId="77777777" w:rsidR="00EA1AE7" w:rsidRDefault="00EA1AE7" w:rsidP="00EA1AE7">
      <w:pPr>
        <w:pStyle w:val="Heading2"/>
      </w:pPr>
      <w:r>
        <w:t>Pravila dizajna sučelja</w:t>
      </w:r>
    </w:p>
    <w:p w14:paraId="563C93D2" w14:textId="77777777" w:rsidR="00194D73" w:rsidRDefault="00386EF0" w:rsidP="00386EF0">
      <w:pPr>
        <w:pStyle w:val="Upute"/>
      </w:pPr>
      <w:r>
        <w:t>Pregled svih konvencija i standarda korištenih za dizajn ili implementaciju</w:t>
      </w:r>
      <w:r w:rsidR="00E503B1">
        <w:t xml:space="preserve"> korisničkog sučelja</w:t>
      </w:r>
      <w:r>
        <w:t xml:space="preserve">. </w:t>
      </w:r>
    </w:p>
    <w:p w14:paraId="6CFFB0CF" w14:textId="77777777" w:rsidR="003756AE" w:rsidRDefault="003756AE" w:rsidP="00194D73"/>
    <w:p w14:paraId="282EE704" w14:textId="77777777" w:rsidR="00194D73" w:rsidRDefault="00194D73" w:rsidP="00194D73">
      <w:pPr>
        <w:pStyle w:val="Heading2"/>
      </w:pPr>
      <w:r>
        <w:t>Dostupn</w:t>
      </w:r>
      <w:r w:rsidR="0039070E">
        <w:t>e</w:t>
      </w:r>
      <w:r>
        <w:t xml:space="preserve"> komponent</w:t>
      </w:r>
      <w:r w:rsidR="003E49E7">
        <w:t>e</w:t>
      </w:r>
    </w:p>
    <w:p w14:paraId="2A615AFF" w14:textId="77777777" w:rsidR="00194D73" w:rsidRDefault="0039070E" w:rsidP="0039070E">
      <w:pPr>
        <w:pStyle w:val="Upute"/>
      </w:pPr>
      <w:r>
        <w:t xml:space="preserve">Pregled dostupnih komponenata za implementaciju grafičkog korisničkog sučelja. </w:t>
      </w:r>
    </w:p>
    <w:p w14:paraId="73ECBA9B" w14:textId="77777777" w:rsidR="0039070E" w:rsidRDefault="0039070E" w:rsidP="00194D73"/>
    <w:p w14:paraId="5BBFC192" w14:textId="77777777" w:rsidR="00194D73" w:rsidRDefault="00194D73" w:rsidP="00194D73">
      <w:pPr>
        <w:pStyle w:val="Heading2"/>
      </w:pPr>
      <w:r>
        <w:t>Opis sustava razvoja korisničkog sučelja</w:t>
      </w:r>
    </w:p>
    <w:p w14:paraId="6671E237" w14:textId="77777777" w:rsidR="00194D73" w:rsidRDefault="00194D73" w:rsidP="00194D73"/>
    <w:p w14:paraId="3A005290" w14:textId="77777777" w:rsidR="00194D73" w:rsidRDefault="00194D73" w:rsidP="00194D73"/>
    <w:p w14:paraId="396C3E72" w14:textId="77777777" w:rsidR="00194D73" w:rsidRDefault="00194D73" w:rsidP="00194D73">
      <w:pPr>
        <w:pStyle w:val="Heading1"/>
      </w:pPr>
      <w:r>
        <w:t>Ograničenja</w:t>
      </w:r>
    </w:p>
    <w:p w14:paraId="08A476FB" w14:textId="77777777" w:rsidR="007C34FC" w:rsidRDefault="007C34FC" w:rsidP="00DE06AB">
      <w:pPr>
        <w:pStyle w:val="Upute"/>
      </w:pPr>
      <w:r>
        <w:t xml:space="preserve">Posebna ograničenja koja imaju utjecaj na dizajn ili implementaciju programske opreme. </w:t>
      </w:r>
      <w:r w:rsidR="00DE06AB">
        <w:t xml:space="preserve">To mogu biti ograničenja tehnologije, </w:t>
      </w:r>
      <w:r w:rsidR="00714AC9">
        <w:t xml:space="preserve">dostupnost komponenti, </w:t>
      </w:r>
      <w:r w:rsidR="00DE06AB">
        <w:t xml:space="preserve">zahtjevi za performansama, karakteristike krajnjeg korisnika, ograničenja projekta i ostalo. </w:t>
      </w:r>
    </w:p>
    <w:p w14:paraId="28752D50" w14:textId="77777777" w:rsidR="00450C30" w:rsidRDefault="00450C30" w:rsidP="00194D73"/>
    <w:p w14:paraId="32581D65" w14:textId="77777777" w:rsidR="00194D73" w:rsidRDefault="00194D73" w:rsidP="00194D73">
      <w:pPr>
        <w:pStyle w:val="Heading1"/>
      </w:pPr>
      <w:r>
        <w:t>Testiranje</w:t>
      </w:r>
    </w:p>
    <w:p w14:paraId="796C8288" w14:textId="77777777" w:rsidR="00194D73" w:rsidRDefault="0099582A" w:rsidP="00450C30">
      <w:pPr>
        <w:pStyle w:val="Upute"/>
      </w:pPr>
      <w:r>
        <w:t xml:space="preserve">Strategija testiranja i specifikacija osnovnog testnog slučaja. </w:t>
      </w:r>
    </w:p>
    <w:p w14:paraId="52D88940" w14:textId="77777777" w:rsidR="00450C30" w:rsidRDefault="00450C30" w:rsidP="00194D73"/>
    <w:p w14:paraId="5816412D" w14:textId="77777777" w:rsidR="00194D73" w:rsidRDefault="00194D73" w:rsidP="00194D73">
      <w:pPr>
        <w:pStyle w:val="Heading2"/>
      </w:pPr>
      <w:r>
        <w:t>Klase testova</w:t>
      </w:r>
    </w:p>
    <w:p w14:paraId="68CF4EE3" w14:textId="77777777" w:rsidR="00194D73" w:rsidRPr="004B421E" w:rsidRDefault="0099582A" w:rsidP="0099582A">
      <w:pPr>
        <w:pStyle w:val="Upute"/>
      </w:pPr>
      <w:r>
        <w:t xml:space="preserve">Specifikacija testova koji će se provoditi uključujući koliko je moguće detalja u ovom trenutku. </w:t>
      </w:r>
      <w:r w:rsidR="004B421E">
        <w:t>Naglasak je na</w:t>
      </w:r>
      <w:r w:rsidR="00341F58">
        <w:t xml:space="preserve"> funkcionalnom</w:t>
      </w:r>
      <w:r w:rsidR="004B421E">
        <w:t xml:space="preserve"> testiranju</w:t>
      </w:r>
      <w:r w:rsidR="00341F58">
        <w:t xml:space="preserve"> (eng. </w:t>
      </w:r>
      <w:r w:rsidR="00341F58">
        <w:rPr>
          <w:rFonts w:cs="Arial"/>
        </w:rPr>
        <w:t>black-box)</w:t>
      </w:r>
      <w:r w:rsidR="00341F58">
        <w:t xml:space="preserve"> koje provjerava što cjelina radi odnosno da li zadovoljava zahtjeve te na strukturalnom testiranju</w:t>
      </w:r>
      <w:r w:rsidR="004B421E">
        <w:t xml:space="preserve"> (eng. </w:t>
      </w:r>
      <w:r w:rsidR="004B421E">
        <w:rPr>
          <w:rFonts w:cs="Arial"/>
        </w:rPr>
        <w:t>white-box</w:t>
      </w:r>
      <w:r w:rsidR="00341F58">
        <w:t xml:space="preserve">) koje provjerava kako cjelina radi. </w:t>
      </w:r>
    </w:p>
    <w:p w14:paraId="741237BF" w14:textId="77777777" w:rsidR="0099582A" w:rsidRDefault="0099582A" w:rsidP="00194D73"/>
    <w:p w14:paraId="79F1A00E" w14:textId="77777777" w:rsidR="00194D73" w:rsidRDefault="00194D73" w:rsidP="00194D73">
      <w:pPr>
        <w:pStyle w:val="Heading2"/>
      </w:pPr>
      <w:r>
        <w:t>Očekivani odziv sustava</w:t>
      </w:r>
    </w:p>
    <w:p w14:paraId="45963B16" w14:textId="77777777" w:rsidR="00194D73" w:rsidRDefault="007A4DFF" w:rsidP="007A4DFF">
      <w:pPr>
        <w:pStyle w:val="Upute"/>
      </w:pPr>
      <w:r>
        <w:t xml:space="preserve">Očekivani rezultati testiranja. </w:t>
      </w:r>
    </w:p>
    <w:p w14:paraId="2F659A87" w14:textId="77777777" w:rsidR="007A4DFF" w:rsidRDefault="007A4DFF" w:rsidP="00194D73"/>
    <w:p w14:paraId="67E5F738" w14:textId="77777777" w:rsidR="00194D73" w:rsidRDefault="007A4DFF" w:rsidP="00194D73">
      <w:pPr>
        <w:pStyle w:val="Heading2"/>
      </w:pPr>
      <w:r>
        <w:lastRenderedPageBreak/>
        <w:t xml:space="preserve">Granice </w:t>
      </w:r>
      <w:r w:rsidR="00194D73">
        <w:t xml:space="preserve">performansi </w:t>
      </w:r>
    </w:p>
    <w:p w14:paraId="7C4A18CD" w14:textId="77777777" w:rsidR="00194D73" w:rsidRDefault="007A4DFF" w:rsidP="007A4DFF">
      <w:pPr>
        <w:pStyle w:val="Upute"/>
      </w:pPr>
      <w:r>
        <w:t xml:space="preserve">Specijalni zahtjevi za performansama. </w:t>
      </w:r>
    </w:p>
    <w:p w14:paraId="41A65B2C" w14:textId="77777777" w:rsidR="007A4DFF" w:rsidRDefault="007A4DFF" w:rsidP="00194D73"/>
    <w:p w14:paraId="260473A3" w14:textId="77777777" w:rsidR="00194D73" w:rsidRDefault="00194D73" w:rsidP="00194D73">
      <w:pPr>
        <w:pStyle w:val="Heading2"/>
      </w:pPr>
      <w:r>
        <w:t>Identifikacija kritičnih komponenti</w:t>
      </w:r>
    </w:p>
    <w:p w14:paraId="13D50717" w14:textId="77777777" w:rsidR="00F951FB" w:rsidRPr="00F951FB" w:rsidRDefault="00164561" w:rsidP="00164561">
      <w:pPr>
        <w:pStyle w:val="Upute"/>
      </w:pPr>
      <w:r>
        <w:t xml:space="preserve">Navesti kritične komponente koje su kritične i zahtijevaju dodatnu pažnju tijekom testiranja. </w:t>
      </w:r>
    </w:p>
    <w:p w14:paraId="6E7DACC8" w14:textId="77777777" w:rsidR="00194D73" w:rsidRDefault="00194D73" w:rsidP="00194D73"/>
    <w:p w14:paraId="665A7408" w14:textId="77777777" w:rsidR="00EE200B" w:rsidRDefault="00EE200B" w:rsidP="00194D73"/>
    <w:p w14:paraId="37224F04" w14:textId="77777777" w:rsidR="00194D73" w:rsidRDefault="00194D73" w:rsidP="00194D73">
      <w:pPr>
        <w:pStyle w:val="Heading1"/>
      </w:pPr>
      <w:r>
        <w:t>Dodaci</w:t>
      </w:r>
    </w:p>
    <w:p w14:paraId="3A3E2CD0" w14:textId="77777777" w:rsidR="00194D73" w:rsidRDefault="00EE200B" w:rsidP="00EE200B">
      <w:pPr>
        <w:pStyle w:val="Upute"/>
      </w:pPr>
      <w:r>
        <w:t xml:space="preserve">Informacije koje nadopunjuju specifikaciju dizajna. </w:t>
      </w:r>
    </w:p>
    <w:p w14:paraId="7E49F1AA" w14:textId="77777777" w:rsidR="00EE200B" w:rsidRDefault="00EE200B" w:rsidP="00194D73"/>
    <w:p w14:paraId="75C8F93F" w14:textId="77777777" w:rsidR="00194D73" w:rsidRDefault="00194D73" w:rsidP="00194D73">
      <w:pPr>
        <w:pStyle w:val="Heading2"/>
      </w:pPr>
      <w:r>
        <w:t>Matrica zahtjeva</w:t>
      </w:r>
    </w:p>
    <w:p w14:paraId="3A0ED4B5" w14:textId="77777777" w:rsidR="003D29B5" w:rsidRPr="003D29B5" w:rsidRDefault="003D29B5" w:rsidP="003D29B5">
      <w:pPr>
        <w:pStyle w:val="Upute"/>
      </w:pPr>
      <w:r>
        <w:t>Matrica</w:t>
      </w:r>
      <w:r w:rsidR="00D017FD">
        <w:t xml:space="preserve"> </w:t>
      </w:r>
      <w:r w:rsidR="003E2B21">
        <w:t xml:space="preserve">koja prati </w:t>
      </w:r>
      <w:r w:rsidR="00D017FD">
        <w:t>zahtjev</w:t>
      </w:r>
      <w:r w:rsidR="003E2B21">
        <w:t>e</w:t>
      </w:r>
      <w:r>
        <w:t xml:space="preserve"> komponenti i struktura podataka </w:t>
      </w:r>
      <w:r w:rsidR="00D017FD">
        <w:t>p</w:t>
      </w:r>
      <w:r>
        <w:t xml:space="preserve">rogramske opreme. </w:t>
      </w:r>
    </w:p>
    <w:p w14:paraId="6602F01B" w14:textId="77777777" w:rsidR="00194D73" w:rsidRDefault="00194D73" w:rsidP="00194D73"/>
    <w:p w14:paraId="19C2192C" w14:textId="77777777" w:rsidR="00194D73" w:rsidRDefault="00194D73" w:rsidP="00194D73">
      <w:pPr>
        <w:pStyle w:val="Heading2"/>
      </w:pPr>
      <w:r>
        <w:t>Instalacije i paketi</w:t>
      </w:r>
    </w:p>
    <w:p w14:paraId="464C6CE6" w14:textId="77777777" w:rsidR="00194D73" w:rsidRDefault="00D017FD" w:rsidP="00D017FD">
      <w:pPr>
        <w:pStyle w:val="Upute"/>
      </w:pPr>
      <w:r>
        <w:t>Obzirnost prema nekim specifičnostima pak</w:t>
      </w:r>
      <w:r w:rsidR="003E2B21">
        <w:t>iranja</w:t>
      </w:r>
      <w:r>
        <w:t xml:space="preserve"> programske opreme i instalacije. </w:t>
      </w:r>
    </w:p>
    <w:p w14:paraId="7CFA8B11" w14:textId="77777777" w:rsidR="00D017FD" w:rsidRDefault="00D017FD" w:rsidP="00194D73"/>
    <w:p w14:paraId="32B61160" w14:textId="77777777" w:rsidR="00194D73" w:rsidRDefault="00194D73" w:rsidP="00194D73">
      <w:pPr>
        <w:pStyle w:val="Heading2"/>
      </w:pPr>
      <w:r>
        <w:t>Metrika dizajna koja će se koristiti</w:t>
      </w:r>
    </w:p>
    <w:p w14:paraId="0DC54FA4" w14:textId="77777777" w:rsidR="00194D73" w:rsidRDefault="00FD4F76" w:rsidP="00FD4F76">
      <w:pPr>
        <w:pStyle w:val="Upute"/>
      </w:pPr>
      <w:r>
        <w:t xml:space="preserve">Opis metrike koja se koristi tijekom dizajniranja sustava. </w:t>
      </w:r>
    </w:p>
    <w:p w14:paraId="658D1028" w14:textId="77777777" w:rsidR="00FD4F76" w:rsidRDefault="00FD4F76" w:rsidP="00194D73"/>
    <w:p w14:paraId="6FB1B69B" w14:textId="77777777" w:rsidR="00194D73" w:rsidRDefault="00194D73" w:rsidP="00FD4F76">
      <w:pPr>
        <w:pStyle w:val="Heading2"/>
      </w:pPr>
      <w:r>
        <w:t>Dodatne informacije</w:t>
      </w:r>
    </w:p>
    <w:p w14:paraId="0FB73D9D" w14:textId="77777777" w:rsidR="00194D73" w:rsidRPr="00194D73" w:rsidRDefault="00194D73" w:rsidP="00194D73"/>
    <w:sectPr w:rsidR="00194D73" w:rsidRPr="00194D73" w:rsidSect="00B738D1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BAE09" w14:textId="77777777" w:rsidR="00185E59" w:rsidRDefault="00185E59">
      <w:r>
        <w:separator/>
      </w:r>
    </w:p>
    <w:p w14:paraId="01F06CA2" w14:textId="77777777" w:rsidR="00185E59" w:rsidRDefault="00185E59"/>
  </w:endnote>
  <w:endnote w:type="continuationSeparator" w:id="0">
    <w:p w14:paraId="100230BA" w14:textId="77777777" w:rsidR="00185E59" w:rsidRDefault="00185E59">
      <w:r>
        <w:continuationSeparator/>
      </w:r>
    </w:p>
    <w:p w14:paraId="3F13F9C1" w14:textId="77777777" w:rsidR="00185E59" w:rsidRDefault="00185E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F2D9B" w14:textId="77777777" w:rsidR="00D70BEC" w:rsidRDefault="00D70BEC" w:rsidP="009F68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05989A" w14:textId="77777777" w:rsidR="00D70BEC" w:rsidRDefault="00D70BEC" w:rsidP="00497761">
    <w:pPr>
      <w:pStyle w:val="Footer"/>
      <w:ind w:right="360"/>
    </w:pPr>
  </w:p>
  <w:p w14:paraId="21BC518B" w14:textId="77777777" w:rsidR="00D70BEC" w:rsidRDefault="00D70BE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080"/>
      <w:gridCol w:w="3081"/>
      <w:gridCol w:w="3081"/>
    </w:tblGrid>
    <w:tr w:rsidR="00B738D1" w14:paraId="2BD204D2" w14:textId="77777777">
      <w:tc>
        <w:tcPr>
          <w:tcW w:w="3080" w:type="dxa"/>
        </w:tcPr>
        <w:p w14:paraId="690F0CB5" w14:textId="77777777" w:rsidR="00B738D1" w:rsidRDefault="00B738D1" w:rsidP="00455ADD">
          <w:pPr>
            <w:pStyle w:val="Footer"/>
            <w:ind w:right="360"/>
          </w:pPr>
        </w:p>
      </w:tc>
      <w:tc>
        <w:tcPr>
          <w:tcW w:w="3081" w:type="dxa"/>
        </w:tcPr>
        <w:p w14:paraId="016760D6" w14:textId="77777777" w:rsidR="00B738D1" w:rsidRDefault="00B738D1" w:rsidP="00455ADD">
          <w:pPr>
            <w:pStyle w:val="Footer"/>
            <w:ind w:right="360"/>
            <w:jc w:val="center"/>
          </w:pPr>
          <w:r>
            <w:sym w:font="Symbol" w:char="F0D3"/>
          </w:r>
          <w:r>
            <w:t>FER-ZP</w:t>
          </w:r>
          <w:r w:rsidR="00106356">
            <w:t>R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185E59">
            <w:rPr>
              <w:noProof/>
            </w:rPr>
            <w:t>2022</w:t>
          </w:r>
          <w:r>
            <w:fldChar w:fldCharType="end"/>
          </w:r>
        </w:p>
      </w:tc>
      <w:tc>
        <w:tcPr>
          <w:tcW w:w="3081" w:type="dxa"/>
        </w:tcPr>
        <w:p w14:paraId="75FAA67D" w14:textId="77777777" w:rsidR="00B738D1" w:rsidRDefault="00B738D1" w:rsidP="00455ADD">
          <w:pPr>
            <w:pStyle w:val="Footer"/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106356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106356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330FB199" w14:textId="77777777" w:rsidR="00B738D1" w:rsidRDefault="00B738D1" w:rsidP="00B738D1">
    <w:pPr>
      <w:pStyle w:val="Footer"/>
    </w:pPr>
  </w:p>
  <w:p w14:paraId="7C1D1518" w14:textId="77777777" w:rsidR="00B738D1" w:rsidRDefault="00B738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080"/>
      <w:gridCol w:w="3081"/>
      <w:gridCol w:w="3081"/>
    </w:tblGrid>
    <w:tr w:rsidR="00B738D1" w14:paraId="55AA6DD2" w14:textId="77777777">
      <w:tc>
        <w:tcPr>
          <w:tcW w:w="3080" w:type="dxa"/>
        </w:tcPr>
        <w:p w14:paraId="34B78229" w14:textId="77777777" w:rsidR="00B738D1" w:rsidRDefault="00B738D1" w:rsidP="00455ADD">
          <w:pPr>
            <w:pStyle w:val="Footer"/>
            <w:ind w:right="360"/>
          </w:pPr>
        </w:p>
      </w:tc>
      <w:tc>
        <w:tcPr>
          <w:tcW w:w="3081" w:type="dxa"/>
        </w:tcPr>
        <w:p w14:paraId="7F092F97" w14:textId="77777777" w:rsidR="00B738D1" w:rsidRDefault="00B738D1" w:rsidP="00455ADD">
          <w:pPr>
            <w:pStyle w:val="Footer"/>
            <w:ind w:right="360"/>
            <w:jc w:val="center"/>
          </w:pPr>
          <w:r>
            <w:sym w:font="Symbol" w:char="F0D3"/>
          </w:r>
          <w:r>
            <w:t xml:space="preserve">FER-ZPM,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185E59">
            <w:rPr>
              <w:noProof/>
            </w:rPr>
            <w:t>2022</w:t>
          </w:r>
          <w:r>
            <w:fldChar w:fldCharType="end"/>
          </w:r>
        </w:p>
      </w:tc>
      <w:tc>
        <w:tcPr>
          <w:tcW w:w="3081" w:type="dxa"/>
        </w:tcPr>
        <w:p w14:paraId="1E73A5C0" w14:textId="77777777" w:rsidR="00B738D1" w:rsidRDefault="00B738D1" w:rsidP="00455ADD">
          <w:pPr>
            <w:pStyle w:val="Footer"/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0643FE8A" w14:textId="77777777" w:rsidR="00B738D1" w:rsidRDefault="00B738D1" w:rsidP="00B738D1">
    <w:pPr>
      <w:pStyle w:val="Footer"/>
    </w:pPr>
  </w:p>
  <w:p w14:paraId="7988A129" w14:textId="77777777" w:rsidR="00B738D1" w:rsidRDefault="00B73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379B2" w14:textId="77777777" w:rsidR="00185E59" w:rsidRDefault="00185E59">
      <w:r>
        <w:separator/>
      </w:r>
    </w:p>
    <w:p w14:paraId="7D2043FA" w14:textId="77777777" w:rsidR="00185E59" w:rsidRDefault="00185E59"/>
  </w:footnote>
  <w:footnote w:type="continuationSeparator" w:id="0">
    <w:p w14:paraId="07F24142" w14:textId="77777777" w:rsidR="00185E59" w:rsidRDefault="00185E59">
      <w:r>
        <w:continuationSeparator/>
      </w:r>
    </w:p>
    <w:p w14:paraId="73BE26BD" w14:textId="77777777" w:rsidR="00185E59" w:rsidRDefault="00185E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382DB" w14:textId="77777777" w:rsidR="00B738D1" w:rsidRDefault="00B738D1">
    <w:pPr>
      <w:pStyle w:val="Header"/>
    </w:pPr>
    <w:r>
      <w:t>Specifikacija dizajna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B0AC2" w14:textId="77777777" w:rsidR="00B738D1" w:rsidRDefault="00B738D1">
    <w:pPr>
      <w:pStyle w:val="Header"/>
    </w:pPr>
    <w:r>
      <w:t>Specifikacija dizajna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931"/>
    <w:multiLevelType w:val="hybridMultilevel"/>
    <w:tmpl w:val="42D8B3C2"/>
    <w:lvl w:ilvl="0" w:tplc="ACF82AC6">
      <w:start w:val="1"/>
      <w:numFmt w:val="bullet"/>
      <w:pStyle w:val="Natuknice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4B713DD"/>
    <w:multiLevelType w:val="singleLevel"/>
    <w:tmpl w:val="6FA6BCD8"/>
    <w:lvl w:ilvl="0">
      <w:start w:val="1"/>
      <w:numFmt w:val="decimal"/>
      <w:pStyle w:val="Nabrajanje"/>
      <w:lvlText w:val="%1."/>
      <w:lvlJc w:val="left"/>
      <w:pPr>
        <w:tabs>
          <w:tab w:val="num" w:pos="644"/>
        </w:tabs>
        <w:ind w:left="644" w:hanging="360"/>
      </w:pPr>
    </w:lvl>
  </w:abstractNum>
  <w:abstractNum w:abstractNumId="2" w15:restartNumberingAfterBreak="0">
    <w:nsid w:val="21C837C4"/>
    <w:multiLevelType w:val="hybridMultilevel"/>
    <w:tmpl w:val="5434B58C"/>
    <w:lvl w:ilvl="0" w:tplc="B05A1022">
      <w:start w:val="1"/>
      <w:numFmt w:val="bullet"/>
      <w:pStyle w:val="LineNumber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3445B"/>
    <w:multiLevelType w:val="singleLevel"/>
    <w:tmpl w:val="BF1AE6A0"/>
    <w:lvl w:ilvl="0">
      <w:start w:val="1"/>
      <w:numFmt w:val="lowerLetter"/>
      <w:pStyle w:val="Slijedi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6FE1FA3"/>
    <w:multiLevelType w:val="hybridMultilevel"/>
    <w:tmpl w:val="D02824DE"/>
    <w:lvl w:ilvl="0" w:tplc="041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cs="Wingdings" w:hint="default"/>
      </w:rPr>
    </w:lvl>
    <w:lvl w:ilvl="3" w:tplc="041A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1A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cs="Wingdings" w:hint="default"/>
      </w:rPr>
    </w:lvl>
    <w:lvl w:ilvl="6" w:tplc="041A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1A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DBD709B"/>
    <w:multiLevelType w:val="multilevel"/>
    <w:tmpl w:val="8630835A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pStyle w:val="Heading3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pStyle w:val="Heading4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3A0E6566"/>
    <w:multiLevelType w:val="singleLevel"/>
    <w:tmpl w:val="EF8C85FA"/>
    <w:lvl w:ilvl="0">
      <w:start w:val="1"/>
      <w:numFmt w:val="bullet"/>
      <w:pStyle w:val="Footer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416B642A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4B86068F"/>
    <w:multiLevelType w:val="multilevel"/>
    <w:tmpl w:val="426C8F7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PageNumber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F99308F"/>
    <w:multiLevelType w:val="hybridMultilevel"/>
    <w:tmpl w:val="394EF594"/>
    <w:lvl w:ilvl="0" w:tplc="041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cs="Wingdings" w:hint="default"/>
      </w:rPr>
    </w:lvl>
    <w:lvl w:ilvl="3" w:tplc="041A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1A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cs="Wingdings" w:hint="default"/>
      </w:rPr>
    </w:lvl>
    <w:lvl w:ilvl="6" w:tplc="041A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1A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38352FD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68717576"/>
    <w:multiLevelType w:val="singleLevel"/>
    <w:tmpl w:val="31F86AE6"/>
    <w:lvl w:ilvl="0">
      <w:start w:val="1"/>
      <w:numFmt w:val="bullet"/>
      <w:pStyle w:val="Caption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40A789B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7968586B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8"/>
  </w:num>
  <w:num w:numId="5">
    <w:abstractNumId w:val="11"/>
  </w:num>
  <w:num w:numId="6">
    <w:abstractNumId w:val="6"/>
  </w:num>
  <w:num w:numId="7">
    <w:abstractNumId w:val="2"/>
  </w:num>
  <w:num w:numId="8">
    <w:abstractNumId w:val="0"/>
  </w:num>
  <w:num w:numId="9">
    <w:abstractNumId w:val="4"/>
  </w:num>
  <w:num w:numId="10">
    <w:abstractNumId w:val="9"/>
  </w:num>
  <w:num w:numId="11">
    <w:abstractNumId w:val="13"/>
  </w:num>
  <w:num w:numId="12">
    <w:abstractNumId w:val="7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doNotDisplayPageBoundarie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84"/>
  <w:drawingGridHorizontalSpacing w:val="120"/>
  <w:drawingGridVerticalSpacing w:val="74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5E59"/>
    <w:rsid w:val="00002C5B"/>
    <w:rsid w:val="00003F0B"/>
    <w:rsid w:val="0001292D"/>
    <w:rsid w:val="000138A4"/>
    <w:rsid w:val="00014D28"/>
    <w:rsid w:val="00017FC8"/>
    <w:rsid w:val="00026467"/>
    <w:rsid w:val="000315F9"/>
    <w:rsid w:val="00034273"/>
    <w:rsid w:val="00035AC0"/>
    <w:rsid w:val="00037F90"/>
    <w:rsid w:val="000404F4"/>
    <w:rsid w:val="00045363"/>
    <w:rsid w:val="00045DB9"/>
    <w:rsid w:val="0005059B"/>
    <w:rsid w:val="000523C9"/>
    <w:rsid w:val="00052FC6"/>
    <w:rsid w:val="00054577"/>
    <w:rsid w:val="00054BB2"/>
    <w:rsid w:val="00056D78"/>
    <w:rsid w:val="00065D5E"/>
    <w:rsid w:val="00066B4C"/>
    <w:rsid w:val="00070C09"/>
    <w:rsid w:val="00075F7A"/>
    <w:rsid w:val="000776DD"/>
    <w:rsid w:val="000834EC"/>
    <w:rsid w:val="000837D3"/>
    <w:rsid w:val="00084EF6"/>
    <w:rsid w:val="0009583F"/>
    <w:rsid w:val="0009634E"/>
    <w:rsid w:val="000A6CE2"/>
    <w:rsid w:val="000A6D55"/>
    <w:rsid w:val="000B02CA"/>
    <w:rsid w:val="000B2032"/>
    <w:rsid w:val="000B7FC8"/>
    <w:rsid w:val="000C2466"/>
    <w:rsid w:val="000D2D20"/>
    <w:rsid w:val="000D32F5"/>
    <w:rsid w:val="000D36A7"/>
    <w:rsid w:val="000D5413"/>
    <w:rsid w:val="000D7F6E"/>
    <w:rsid w:val="000E1CAF"/>
    <w:rsid w:val="000E4CAE"/>
    <w:rsid w:val="000E4FE9"/>
    <w:rsid w:val="000E609B"/>
    <w:rsid w:val="000E611C"/>
    <w:rsid w:val="000F2356"/>
    <w:rsid w:val="000F6EF8"/>
    <w:rsid w:val="00101DF7"/>
    <w:rsid w:val="001053D0"/>
    <w:rsid w:val="00105A77"/>
    <w:rsid w:val="00106356"/>
    <w:rsid w:val="00114A11"/>
    <w:rsid w:val="00114FF2"/>
    <w:rsid w:val="00121855"/>
    <w:rsid w:val="00122067"/>
    <w:rsid w:val="0012221B"/>
    <w:rsid w:val="0012374F"/>
    <w:rsid w:val="0012582B"/>
    <w:rsid w:val="001260D9"/>
    <w:rsid w:val="00143DAD"/>
    <w:rsid w:val="00145D2E"/>
    <w:rsid w:val="00147429"/>
    <w:rsid w:val="0014752D"/>
    <w:rsid w:val="00150E1B"/>
    <w:rsid w:val="00152D31"/>
    <w:rsid w:val="0015407A"/>
    <w:rsid w:val="00155EC6"/>
    <w:rsid w:val="00163CF3"/>
    <w:rsid w:val="00164561"/>
    <w:rsid w:val="00164C72"/>
    <w:rsid w:val="00166200"/>
    <w:rsid w:val="001666B1"/>
    <w:rsid w:val="00174CB8"/>
    <w:rsid w:val="00182A3C"/>
    <w:rsid w:val="0018339D"/>
    <w:rsid w:val="00185E59"/>
    <w:rsid w:val="00186E8B"/>
    <w:rsid w:val="001872AB"/>
    <w:rsid w:val="00187458"/>
    <w:rsid w:val="0019498A"/>
    <w:rsid w:val="00194D73"/>
    <w:rsid w:val="001A0711"/>
    <w:rsid w:val="001A0E3F"/>
    <w:rsid w:val="001A13F9"/>
    <w:rsid w:val="001A2578"/>
    <w:rsid w:val="001B4C3C"/>
    <w:rsid w:val="001B60B1"/>
    <w:rsid w:val="001B7830"/>
    <w:rsid w:val="001C2131"/>
    <w:rsid w:val="001C23D7"/>
    <w:rsid w:val="001C7884"/>
    <w:rsid w:val="001D0CB4"/>
    <w:rsid w:val="001D16E0"/>
    <w:rsid w:val="001D185F"/>
    <w:rsid w:val="001D192F"/>
    <w:rsid w:val="001D3139"/>
    <w:rsid w:val="001D6264"/>
    <w:rsid w:val="001D6717"/>
    <w:rsid w:val="001E0A00"/>
    <w:rsid w:val="001E1DDF"/>
    <w:rsid w:val="001E3D0A"/>
    <w:rsid w:val="001E3D1C"/>
    <w:rsid w:val="001E3DFA"/>
    <w:rsid w:val="001E6F7F"/>
    <w:rsid w:val="001F1676"/>
    <w:rsid w:val="001F1742"/>
    <w:rsid w:val="001F1775"/>
    <w:rsid w:val="001F3DF8"/>
    <w:rsid w:val="001F7BC1"/>
    <w:rsid w:val="0020011F"/>
    <w:rsid w:val="002050CF"/>
    <w:rsid w:val="002069C0"/>
    <w:rsid w:val="002238FD"/>
    <w:rsid w:val="00223ADF"/>
    <w:rsid w:val="002275EA"/>
    <w:rsid w:val="0023054B"/>
    <w:rsid w:val="00230DA7"/>
    <w:rsid w:val="00231F4B"/>
    <w:rsid w:val="002320EC"/>
    <w:rsid w:val="00236B53"/>
    <w:rsid w:val="0024012C"/>
    <w:rsid w:val="0024253F"/>
    <w:rsid w:val="00250708"/>
    <w:rsid w:val="002535E6"/>
    <w:rsid w:val="0027255D"/>
    <w:rsid w:val="0027643C"/>
    <w:rsid w:val="0028121C"/>
    <w:rsid w:val="00281D31"/>
    <w:rsid w:val="00281FE7"/>
    <w:rsid w:val="00285FD7"/>
    <w:rsid w:val="002863C3"/>
    <w:rsid w:val="002864C0"/>
    <w:rsid w:val="002A060C"/>
    <w:rsid w:val="002A1E4D"/>
    <w:rsid w:val="002A1F25"/>
    <w:rsid w:val="002A518A"/>
    <w:rsid w:val="002A7D2E"/>
    <w:rsid w:val="002B03BE"/>
    <w:rsid w:val="002B5F2A"/>
    <w:rsid w:val="002C493C"/>
    <w:rsid w:val="002C540A"/>
    <w:rsid w:val="002D3403"/>
    <w:rsid w:val="002D7373"/>
    <w:rsid w:val="002E1057"/>
    <w:rsid w:val="002E4A9F"/>
    <w:rsid w:val="002E7404"/>
    <w:rsid w:val="002F17E1"/>
    <w:rsid w:val="002F18F6"/>
    <w:rsid w:val="002F7613"/>
    <w:rsid w:val="00300D75"/>
    <w:rsid w:val="00302C34"/>
    <w:rsid w:val="003059B8"/>
    <w:rsid w:val="00316AE4"/>
    <w:rsid w:val="0031788A"/>
    <w:rsid w:val="00321B30"/>
    <w:rsid w:val="0032435B"/>
    <w:rsid w:val="003256EC"/>
    <w:rsid w:val="00325743"/>
    <w:rsid w:val="00325D4C"/>
    <w:rsid w:val="0032730F"/>
    <w:rsid w:val="00332735"/>
    <w:rsid w:val="003327AF"/>
    <w:rsid w:val="00337803"/>
    <w:rsid w:val="00340E98"/>
    <w:rsid w:val="00341F58"/>
    <w:rsid w:val="00344D04"/>
    <w:rsid w:val="0034713A"/>
    <w:rsid w:val="0035692E"/>
    <w:rsid w:val="003604C8"/>
    <w:rsid w:val="003626B2"/>
    <w:rsid w:val="00363089"/>
    <w:rsid w:val="0037265A"/>
    <w:rsid w:val="003756AE"/>
    <w:rsid w:val="00375A8F"/>
    <w:rsid w:val="00381294"/>
    <w:rsid w:val="0038384F"/>
    <w:rsid w:val="00385A79"/>
    <w:rsid w:val="00385B2C"/>
    <w:rsid w:val="00386EF0"/>
    <w:rsid w:val="00387814"/>
    <w:rsid w:val="0039070E"/>
    <w:rsid w:val="0039300F"/>
    <w:rsid w:val="00393D8C"/>
    <w:rsid w:val="003960F9"/>
    <w:rsid w:val="003A2023"/>
    <w:rsid w:val="003A26D5"/>
    <w:rsid w:val="003A42AF"/>
    <w:rsid w:val="003A4B88"/>
    <w:rsid w:val="003A5A49"/>
    <w:rsid w:val="003B13A4"/>
    <w:rsid w:val="003B2C59"/>
    <w:rsid w:val="003B52BF"/>
    <w:rsid w:val="003B540C"/>
    <w:rsid w:val="003B60A3"/>
    <w:rsid w:val="003C44E3"/>
    <w:rsid w:val="003C662B"/>
    <w:rsid w:val="003C7090"/>
    <w:rsid w:val="003C79C4"/>
    <w:rsid w:val="003D20EA"/>
    <w:rsid w:val="003D29B5"/>
    <w:rsid w:val="003D55B9"/>
    <w:rsid w:val="003D66E0"/>
    <w:rsid w:val="003E2B21"/>
    <w:rsid w:val="003E3CA1"/>
    <w:rsid w:val="003E49E7"/>
    <w:rsid w:val="003E6D88"/>
    <w:rsid w:val="003E7E7D"/>
    <w:rsid w:val="003F1749"/>
    <w:rsid w:val="003F471E"/>
    <w:rsid w:val="003F6877"/>
    <w:rsid w:val="004008E4"/>
    <w:rsid w:val="00402038"/>
    <w:rsid w:val="0040219D"/>
    <w:rsid w:val="004041B9"/>
    <w:rsid w:val="00411A69"/>
    <w:rsid w:val="00414967"/>
    <w:rsid w:val="00421423"/>
    <w:rsid w:val="004253F1"/>
    <w:rsid w:val="00425B96"/>
    <w:rsid w:val="0043623E"/>
    <w:rsid w:val="004365AD"/>
    <w:rsid w:val="00444383"/>
    <w:rsid w:val="00445488"/>
    <w:rsid w:val="00450219"/>
    <w:rsid w:val="00450C30"/>
    <w:rsid w:val="00455987"/>
    <w:rsid w:val="00455ADD"/>
    <w:rsid w:val="00460214"/>
    <w:rsid w:val="00463CC2"/>
    <w:rsid w:val="00464168"/>
    <w:rsid w:val="004644E6"/>
    <w:rsid w:val="004651A3"/>
    <w:rsid w:val="00466ABD"/>
    <w:rsid w:val="00483E16"/>
    <w:rsid w:val="004918A6"/>
    <w:rsid w:val="0049461F"/>
    <w:rsid w:val="00495A1C"/>
    <w:rsid w:val="00495D0E"/>
    <w:rsid w:val="00497761"/>
    <w:rsid w:val="004A1E38"/>
    <w:rsid w:val="004A2E2F"/>
    <w:rsid w:val="004B26DB"/>
    <w:rsid w:val="004B421E"/>
    <w:rsid w:val="004B7F19"/>
    <w:rsid w:val="004C61DE"/>
    <w:rsid w:val="004D394D"/>
    <w:rsid w:val="004E0592"/>
    <w:rsid w:val="004E07F7"/>
    <w:rsid w:val="004E5A26"/>
    <w:rsid w:val="004E7238"/>
    <w:rsid w:val="004E73EB"/>
    <w:rsid w:val="004E79C5"/>
    <w:rsid w:val="004F1B49"/>
    <w:rsid w:val="004F1F37"/>
    <w:rsid w:val="004F51B3"/>
    <w:rsid w:val="004F5493"/>
    <w:rsid w:val="004F7B61"/>
    <w:rsid w:val="00500ADB"/>
    <w:rsid w:val="005048AC"/>
    <w:rsid w:val="00505107"/>
    <w:rsid w:val="00507873"/>
    <w:rsid w:val="00514D0B"/>
    <w:rsid w:val="005173D1"/>
    <w:rsid w:val="00521A35"/>
    <w:rsid w:val="00532940"/>
    <w:rsid w:val="00534EDD"/>
    <w:rsid w:val="00535861"/>
    <w:rsid w:val="005359B3"/>
    <w:rsid w:val="00536A8F"/>
    <w:rsid w:val="0053745B"/>
    <w:rsid w:val="0054058F"/>
    <w:rsid w:val="005435BC"/>
    <w:rsid w:val="00544866"/>
    <w:rsid w:val="00546F99"/>
    <w:rsid w:val="00550C58"/>
    <w:rsid w:val="0055525D"/>
    <w:rsid w:val="00556F40"/>
    <w:rsid w:val="00563A7F"/>
    <w:rsid w:val="00565D22"/>
    <w:rsid w:val="00577A57"/>
    <w:rsid w:val="00582254"/>
    <w:rsid w:val="00582DE2"/>
    <w:rsid w:val="005849FB"/>
    <w:rsid w:val="00584F65"/>
    <w:rsid w:val="00587335"/>
    <w:rsid w:val="005968BA"/>
    <w:rsid w:val="005B0024"/>
    <w:rsid w:val="005B1C3B"/>
    <w:rsid w:val="005B2259"/>
    <w:rsid w:val="005C381B"/>
    <w:rsid w:val="005D48FF"/>
    <w:rsid w:val="005D6AAE"/>
    <w:rsid w:val="005E1211"/>
    <w:rsid w:val="005E6A3E"/>
    <w:rsid w:val="005F3113"/>
    <w:rsid w:val="00601DA1"/>
    <w:rsid w:val="00603F53"/>
    <w:rsid w:val="006127BA"/>
    <w:rsid w:val="00612A14"/>
    <w:rsid w:val="0061423B"/>
    <w:rsid w:val="00614BA6"/>
    <w:rsid w:val="006159AD"/>
    <w:rsid w:val="006226A1"/>
    <w:rsid w:val="00625020"/>
    <w:rsid w:val="00626524"/>
    <w:rsid w:val="00626F44"/>
    <w:rsid w:val="00626F9F"/>
    <w:rsid w:val="0062768A"/>
    <w:rsid w:val="00630C2A"/>
    <w:rsid w:val="00632A8B"/>
    <w:rsid w:val="00633761"/>
    <w:rsid w:val="0063726A"/>
    <w:rsid w:val="00637345"/>
    <w:rsid w:val="00637ECA"/>
    <w:rsid w:val="00645F1F"/>
    <w:rsid w:val="00646AEA"/>
    <w:rsid w:val="00647D85"/>
    <w:rsid w:val="00651851"/>
    <w:rsid w:val="00652E8B"/>
    <w:rsid w:val="006546AB"/>
    <w:rsid w:val="00656293"/>
    <w:rsid w:val="006614AD"/>
    <w:rsid w:val="00670743"/>
    <w:rsid w:val="00671C35"/>
    <w:rsid w:val="00671DEE"/>
    <w:rsid w:val="00674EA6"/>
    <w:rsid w:val="00675082"/>
    <w:rsid w:val="00675978"/>
    <w:rsid w:val="006773AD"/>
    <w:rsid w:val="006832AA"/>
    <w:rsid w:val="00685254"/>
    <w:rsid w:val="0068691C"/>
    <w:rsid w:val="00691CA4"/>
    <w:rsid w:val="00692CE5"/>
    <w:rsid w:val="00697254"/>
    <w:rsid w:val="00697585"/>
    <w:rsid w:val="006A2CD3"/>
    <w:rsid w:val="006A4C6D"/>
    <w:rsid w:val="006A69FD"/>
    <w:rsid w:val="006B5012"/>
    <w:rsid w:val="006B5276"/>
    <w:rsid w:val="006B6ECF"/>
    <w:rsid w:val="006C24B2"/>
    <w:rsid w:val="006C6001"/>
    <w:rsid w:val="006C6928"/>
    <w:rsid w:val="006E02D6"/>
    <w:rsid w:val="006E0E17"/>
    <w:rsid w:val="006E3BDA"/>
    <w:rsid w:val="006E5111"/>
    <w:rsid w:val="006F0196"/>
    <w:rsid w:val="006F3159"/>
    <w:rsid w:val="006F48AF"/>
    <w:rsid w:val="006F49B8"/>
    <w:rsid w:val="0070159C"/>
    <w:rsid w:val="007016A5"/>
    <w:rsid w:val="007033FD"/>
    <w:rsid w:val="00705A34"/>
    <w:rsid w:val="00711E01"/>
    <w:rsid w:val="00713FF8"/>
    <w:rsid w:val="0071436B"/>
    <w:rsid w:val="00714AC9"/>
    <w:rsid w:val="007152A9"/>
    <w:rsid w:val="00720C49"/>
    <w:rsid w:val="00723A60"/>
    <w:rsid w:val="007245F6"/>
    <w:rsid w:val="00724AF2"/>
    <w:rsid w:val="0072542C"/>
    <w:rsid w:val="00730397"/>
    <w:rsid w:val="007366A1"/>
    <w:rsid w:val="0074008F"/>
    <w:rsid w:val="0074278E"/>
    <w:rsid w:val="00742801"/>
    <w:rsid w:val="00742B26"/>
    <w:rsid w:val="0074696A"/>
    <w:rsid w:val="0075014F"/>
    <w:rsid w:val="00750FD0"/>
    <w:rsid w:val="00754C53"/>
    <w:rsid w:val="00755103"/>
    <w:rsid w:val="00756A37"/>
    <w:rsid w:val="00760822"/>
    <w:rsid w:val="00764CFC"/>
    <w:rsid w:val="00765B36"/>
    <w:rsid w:val="00767D49"/>
    <w:rsid w:val="00775968"/>
    <w:rsid w:val="00776BC5"/>
    <w:rsid w:val="00782A20"/>
    <w:rsid w:val="007A1DBF"/>
    <w:rsid w:val="007A2A87"/>
    <w:rsid w:val="007A4CE3"/>
    <w:rsid w:val="007A4DFF"/>
    <w:rsid w:val="007A70F1"/>
    <w:rsid w:val="007A74F6"/>
    <w:rsid w:val="007B1912"/>
    <w:rsid w:val="007B300B"/>
    <w:rsid w:val="007B3713"/>
    <w:rsid w:val="007B678D"/>
    <w:rsid w:val="007C2A10"/>
    <w:rsid w:val="007C34FC"/>
    <w:rsid w:val="007D0FB8"/>
    <w:rsid w:val="007D2D6A"/>
    <w:rsid w:val="007D2DE0"/>
    <w:rsid w:val="007D34A8"/>
    <w:rsid w:val="007D42F6"/>
    <w:rsid w:val="007D5537"/>
    <w:rsid w:val="007E3AA7"/>
    <w:rsid w:val="007E6DE0"/>
    <w:rsid w:val="007F0B3B"/>
    <w:rsid w:val="007F2DD8"/>
    <w:rsid w:val="007F51F7"/>
    <w:rsid w:val="007F5C2E"/>
    <w:rsid w:val="007F6528"/>
    <w:rsid w:val="008053AE"/>
    <w:rsid w:val="00806FED"/>
    <w:rsid w:val="00806FF8"/>
    <w:rsid w:val="008118B9"/>
    <w:rsid w:val="00812982"/>
    <w:rsid w:val="0081322A"/>
    <w:rsid w:val="0082123C"/>
    <w:rsid w:val="008218AB"/>
    <w:rsid w:val="00822887"/>
    <w:rsid w:val="0082714A"/>
    <w:rsid w:val="00841A41"/>
    <w:rsid w:val="00846C94"/>
    <w:rsid w:val="00847440"/>
    <w:rsid w:val="008552F6"/>
    <w:rsid w:val="0085671E"/>
    <w:rsid w:val="00861E04"/>
    <w:rsid w:val="00865616"/>
    <w:rsid w:val="0086655E"/>
    <w:rsid w:val="00874376"/>
    <w:rsid w:val="00880B27"/>
    <w:rsid w:val="00881B3F"/>
    <w:rsid w:val="008825C8"/>
    <w:rsid w:val="00884B8B"/>
    <w:rsid w:val="00886E3B"/>
    <w:rsid w:val="008871F3"/>
    <w:rsid w:val="008877AC"/>
    <w:rsid w:val="008921AD"/>
    <w:rsid w:val="00895E7F"/>
    <w:rsid w:val="008973F0"/>
    <w:rsid w:val="008A0D9A"/>
    <w:rsid w:val="008A1433"/>
    <w:rsid w:val="008A19A7"/>
    <w:rsid w:val="008A5846"/>
    <w:rsid w:val="008A6B61"/>
    <w:rsid w:val="008B09EE"/>
    <w:rsid w:val="008B238E"/>
    <w:rsid w:val="008B32C8"/>
    <w:rsid w:val="008B59EB"/>
    <w:rsid w:val="008C6159"/>
    <w:rsid w:val="008C658B"/>
    <w:rsid w:val="008D035B"/>
    <w:rsid w:val="008D3E6D"/>
    <w:rsid w:val="008D53C4"/>
    <w:rsid w:val="008D5E1D"/>
    <w:rsid w:val="008D6DF3"/>
    <w:rsid w:val="008E25B1"/>
    <w:rsid w:val="008E2819"/>
    <w:rsid w:val="008E2974"/>
    <w:rsid w:val="008E3800"/>
    <w:rsid w:val="008E391C"/>
    <w:rsid w:val="008E3D49"/>
    <w:rsid w:val="008E503B"/>
    <w:rsid w:val="008E5A4B"/>
    <w:rsid w:val="008E6513"/>
    <w:rsid w:val="008E6580"/>
    <w:rsid w:val="008E7D9B"/>
    <w:rsid w:val="008F07E0"/>
    <w:rsid w:val="008F39E8"/>
    <w:rsid w:val="00901A46"/>
    <w:rsid w:val="00906413"/>
    <w:rsid w:val="00911CEC"/>
    <w:rsid w:val="0091377B"/>
    <w:rsid w:val="00921156"/>
    <w:rsid w:val="00921D2D"/>
    <w:rsid w:val="0092475E"/>
    <w:rsid w:val="00924F83"/>
    <w:rsid w:val="00926BFC"/>
    <w:rsid w:val="0093258D"/>
    <w:rsid w:val="00932E24"/>
    <w:rsid w:val="009414EE"/>
    <w:rsid w:val="009427BE"/>
    <w:rsid w:val="00955D55"/>
    <w:rsid w:val="0096015C"/>
    <w:rsid w:val="00961619"/>
    <w:rsid w:val="009621CB"/>
    <w:rsid w:val="00964732"/>
    <w:rsid w:val="0096612C"/>
    <w:rsid w:val="00967F41"/>
    <w:rsid w:val="0098377F"/>
    <w:rsid w:val="00987D41"/>
    <w:rsid w:val="00991A2D"/>
    <w:rsid w:val="00995308"/>
    <w:rsid w:val="0099582A"/>
    <w:rsid w:val="009A1306"/>
    <w:rsid w:val="009A1E05"/>
    <w:rsid w:val="009A3D3F"/>
    <w:rsid w:val="009A4D88"/>
    <w:rsid w:val="009A501D"/>
    <w:rsid w:val="009A56A4"/>
    <w:rsid w:val="009A7268"/>
    <w:rsid w:val="009B0019"/>
    <w:rsid w:val="009B054B"/>
    <w:rsid w:val="009B4F4A"/>
    <w:rsid w:val="009C324E"/>
    <w:rsid w:val="009C4792"/>
    <w:rsid w:val="009C5D8F"/>
    <w:rsid w:val="009C7BEE"/>
    <w:rsid w:val="009D351F"/>
    <w:rsid w:val="009D50D5"/>
    <w:rsid w:val="009D6306"/>
    <w:rsid w:val="009D71FE"/>
    <w:rsid w:val="009E1132"/>
    <w:rsid w:val="009E53B9"/>
    <w:rsid w:val="009E6841"/>
    <w:rsid w:val="009E7096"/>
    <w:rsid w:val="009F1AD9"/>
    <w:rsid w:val="009F6819"/>
    <w:rsid w:val="009F7269"/>
    <w:rsid w:val="009F7611"/>
    <w:rsid w:val="00A00201"/>
    <w:rsid w:val="00A002F7"/>
    <w:rsid w:val="00A03E5B"/>
    <w:rsid w:val="00A04A20"/>
    <w:rsid w:val="00A07D55"/>
    <w:rsid w:val="00A1058B"/>
    <w:rsid w:val="00A108F8"/>
    <w:rsid w:val="00A1145F"/>
    <w:rsid w:val="00A14215"/>
    <w:rsid w:val="00A147C0"/>
    <w:rsid w:val="00A17C41"/>
    <w:rsid w:val="00A20D0B"/>
    <w:rsid w:val="00A21D21"/>
    <w:rsid w:val="00A22BA0"/>
    <w:rsid w:val="00A313CE"/>
    <w:rsid w:val="00A31D05"/>
    <w:rsid w:val="00A328EE"/>
    <w:rsid w:val="00A345CB"/>
    <w:rsid w:val="00A35FE3"/>
    <w:rsid w:val="00A47B66"/>
    <w:rsid w:val="00A50A68"/>
    <w:rsid w:val="00A54A62"/>
    <w:rsid w:val="00A55486"/>
    <w:rsid w:val="00A560EF"/>
    <w:rsid w:val="00A57E65"/>
    <w:rsid w:val="00A63223"/>
    <w:rsid w:val="00A66529"/>
    <w:rsid w:val="00A72C80"/>
    <w:rsid w:val="00A82173"/>
    <w:rsid w:val="00A82D6C"/>
    <w:rsid w:val="00A84F5D"/>
    <w:rsid w:val="00A90B4D"/>
    <w:rsid w:val="00A945DC"/>
    <w:rsid w:val="00A960E4"/>
    <w:rsid w:val="00A97C77"/>
    <w:rsid w:val="00AA08D4"/>
    <w:rsid w:val="00AB079C"/>
    <w:rsid w:val="00AB1CC1"/>
    <w:rsid w:val="00AB33D1"/>
    <w:rsid w:val="00AB6BE9"/>
    <w:rsid w:val="00AC3F3B"/>
    <w:rsid w:val="00AC5110"/>
    <w:rsid w:val="00AD5CAC"/>
    <w:rsid w:val="00AE2609"/>
    <w:rsid w:val="00AE4E34"/>
    <w:rsid w:val="00AE6F12"/>
    <w:rsid w:val="00AF54B4"/>
    <w:rsid w:val="00B0231A"/>
    <w:rsid w:val="00B0692D"/>
    <w:rsid w:val="00B10A8F"/>
    <w:rsid w:val="00B20CF3"/>
    <w:rsid w:val="00B23E07"/>
    <w:rsid w:val="00B26315"/>
    <w:rsid w:val="00B26C46"/>
    <w:rsid w:val="00B33721"/>
    <w:rsid w:val="00B41563"/>
    <w:rsid w:val="00B4736D"/>
    <w:rsid w:val="00B50A13"/>
    <w:rsid w:val="00B50A93"/>
    <w:rsid w:val="00B50B41"/>
    <w:rsid w:val="00B53D46"/>
    <w:rsid w:val="00B54F75"/>
    <w:rsid w:val="00B551CA"/>
    <w:rsid w:val="00B560DF"/>
    <w:rsid w:val="00B561DA"/>
    <w:rsid w:val="00B61F07"/>
    <w:rsid w:val="00B63663"/>
    <w:rsid w:val="00B66442"/>
    <w:rsid w:val="00B67D7E"/>
    <w:rsid w:val="00B70E57"/>
    <w:rsid w:val="00B72EAE"/>
    <w:rsid w:val="00B7326A"/>
    <w:rsid w:val="00B738D1"/>
    <w:rsid w:val="00B74B2F"/>
    <w:rsid w:val="00B751F5"/>
    <w:rsid w:val="00B76B74"/>
    <w:rsid w:val="00B80CA5"/>
    <w:rsid w:val="00B83641"/>
    <w:rsid w:val="00B8482A"/>
    <w:rsid w:val="00B8732A"/>
    <w:rsid w:val="00B95A8C"/>
    <w:rsid w:val="00BA12D7"/>
    <w:rsid w:val="00BA54CE"/>
    <w:rsid w:val="00BA69E2"/>
    <w:rsid w:val="00BA7EA6"/>
    <w:rsid w:val="00BB1CCD"/>
    <w:rsid w:val="00BB432A"/>
    <w:rsid w:val="00BB658A"/>
    <w:rsid w:val="00BC2137"/>
    <w:rsid w:val="00BC34D3"/>
    <w:rsid w:val="00BC4EB7"/>
    <w:rsid w:val="00BC501D"/>
    <w:rsid w:val="00BD50AE"/>
    <w:rsid w:val="00BD6218"/>
    <w:rsid w:val="00BD63C0"/>
    <w:rsid w:val="00BE0B9B"/>
    <w:rsid w:val="00BE2CC3"/>
    <w:rsid w:val="00BE5F5F"/>
    <w:rsid w:val="00BF3D3C"/>
    <w:rsid w:val="00BF7AF3"/>
    <w:rsid w:val="00C012BD"/>
    <w:rsid w:val="00C037B6"/>
    <w:rsid w:val="00C05A6E"/>
    <w:rsid w:val="00C05AD9"/>
    <w:rsid w:val="00C06D7F"/>
    <w:rsid w:val="00C10ED3"/>
    <w:rsid w:val="00C12F45"/>
    <w:rsid w:val="00C140E2"/>
    <w:rsid w:val="00C164B7"/>
    <w:rsid w:val="00C20BFA"/>
    <w:rsid w:val="00C22943"/>
    <w:rsid w:val="00C25EB8"/>
    <w:rsid w:val="00C260DE"/>
    <w:rsid w:val="00C3352C"/>
    <w:rsid w:val="00C344D9"/>
    <w:rsid w:val="00C35A8B"/>
    <w:rsid w:val="00C372B4"/>
    <w:rsid w:val="00C40563"/>
    <w:rsid w:val="00C43B6F"/>
    <w:rsid w:val="00C4479D"/>
    <w:rsid w:val="00C4532F"/>
    <w:rsid w:val="00C456C4"/>
    <w:rsid w:val="00C46062"/>
    <w:rsid w:val="00C46B43"/>
    <w:rsid w:val="00C514A7"/>
    <w:rsid w:val="00C53544"/>
    <w:rsid w:val="00C57A1D"/>
    <w:rsid w:val="00C6227A"/>
    <w:rsid w:val="00C64621"/>
    <w:rsid w:val="00C646F4"/>
    <w:rsid w:val="00C65CE2"/>
    <w:rsid w:val="00C71CC9"/>
    <w:rsid w:val="00C7722C"/>
    <w:rsid w:val="00C77B6D"/>
    <w:rsid w:val="00C84424"/>
    <w:rsid w:val="00C8538F"/>
    <w:rsid w:val="00C90135"/>
    <w:rsid w:val="00C942A9"/>
    <w:rsid w:val="00C954A3"/>
    <w:rsid w:val="00C97800"/>
    <w:rsid w:val="00CA2916"/>
    <w:rsid w:val="00CA2A9D"/>
    <w:rsid w:val="00CA3D20"/>
    <w:rsid w:val="00CB14F2"/>
    <w:rsid w:val="00CB20A0"/>
    <w:rsid w:val="00CB47C3"/>
    <w:rsid w:val="00CB6620"/>
    <w:rsid w:val="00CC0D36"/>
    <w:rsid w:val="00CC7AAA"/>
    <w:rsid w:val="00CC7CC0"/>
    <w:rsid w:val="00CD421E"/>
    <w:rsid w:val="00CD68DE"/>
    <w:rsid w:val="00CE2EB8"/>
    <w:rsid w:val="00CF15F9"/>
    <w:rsid w:val="00CF169C"/>
    <w:rsid w:val="00CF5AF3"/>
    <w:rsid w:val="00D017FD"/>
    <w:rsid w:val="00D03296"/>
    <w:rsid w:val="00D03B1E"/>
    <w:rsid w:val="00D041B7"/>
    <w:rsid w:val="00D06AC1"/>
    <w:rsid w:val="00D06FFA"/>
    <w:rsid w:val="00D07AA4"/>
    <w:rsid w:val="00D22787"/>
    <w:rsid w:val="00D316F9"/>
    <w:rsid w:val="00D32750"/>
    <w:rsid w:val="00D35B98"/>
    <w:rsid w:val="00D35E49"/>
    <w:rsid w:val="00D41C85"/>
    <w:rsid w:val="00D4265C"/>
    <w:rsid w:val="00D46444"/>
    <w:rsid w:val="00D52FD1"/>
    <w:rsid w:val="00D61E8F"/>
    <w:rsid w:val="00D644AE"/>
    <w:rsid w:val="00D66DA5"/>
    <w:rsid w:val="00D70BEC"/>
    <w:rsid w:val="00D73B2A"/>
    <w:rsid w:val="00D805E7"/>
    <w:rsid w:val="00D90879"/>
    <w:rsid w:val="00D92FA3"/>
    <w:rsid w:val="00D940F2"/>
    <w:rsid w:val="00D97D6E"/>
    <w:rsid w:val="00DA29F7"/>
    <w:rsid w:val="00DA5FA9"/>
    <w:rsid w:val="00DA7682"/>
    <w:rsid w:val="00DA76C8"/>
    <w:rsid w:val="00DB06F6"/>
    <w:rsid w:val="00DB0C29"/>
    <w:rsid w:val="00DB0CC3"/>
    <w:rsid w:val="00DB228E"/>
    <w:rsid w:val="00DB46CE"/>
    <w:rsid w:val="00DC09A8"/>
    <w:rsid w:val="00DC42D1"/>
    <w:rsid w:val="00DC4A18"/>
    <w:rsid w:val="00DC5EF9"/>
    <w:rsid w:val="00DC68EA"/>
    <w:rsid w:val="00DC7A10"/>
    <w:rsid w:val="00DD4B1C"/>
    <w:rsid w:val="00DE06AB"/>
    <w:rsid w:val="00DE5BCC"/>
    <w:rsid w:val="00DE5F2F"/>
    <w:rsid w:val="00DE6B73"/>
    <w:rsid w:val="00DF2369"/>
    <w:rsid w:val="00DF5F94"/>
    <w:rsid w:val="00E06DEB"/>
    <w:rsid w:val="00E12677"/>
    <w:rsid w:val="00E1427E"/>
    <w:rsid w:val="00E14A04"/>
    <w:rsid w:val="00E20D5F"/>
    <w:rsid w:val="00E215EC"/>
    <w:rsid w:val="00E225F4"/>
    <w:rsid w:val="00E314CB"/>
    <w:rsid w:val="00E34083"/>
    <w:rsid w:val="00E3534D"/>
    <w:rsid w:val="00E35A78"/>
    <w:rsid w:val="00E412A7"/>
    <w:rsid w:val="00E41768"/>
    <w:rsid w:val="00E45DF6"/>
    <w:rsid w:val="00E47D7D"/>
    <w:rsid w:val="00E503B1"/>
    <w:rsid w:val="00E5095F"/>
    <w:rsid w:val="00E5133A"/>
    <w:rsid w:val="00E51A11"/>
    <w:rsid w:val="00E521B2"/>
    <w:rsid w:val="00E60EE9"/>
    <w:rsid w:val="00E6231A"/>
    <w:rsid w:val="00E6338C"/>
    <w:rsid w:val="00E6492E"/>
    <w:rsid w:val="00E66170"/>
    <w:rsid w:val="00E67AE3"/>
    <w:rsid w:val="00E70B90"/>
    <w:rsid w:val="00E84B2B"/>
    <w:rsid w:val="00E84F8E"/>
    <w:rsid w:val="00E85437"/>
    <w:rsid w:val="00E86604"/>
    <w:rsid w:val="00E87914"/>
    <w:rsid w:val="00E946B3"/>
    <w:rsid w:val="00E952EA"/>
    <w:rsid w:val="00EA1AE7"/>
    <w:rsid w:val="00EA44FD"/>
    <w:rsid w:val="00EA492E"/>
    <w:rsid w:val="00EB2FF1"/>
    <w:rsid w:val="00EB4923"/>
    <w:rsid w:val="00EC4018"/>
    <w:rsid w:val="00EC44F3"/>
    <w:rsid w:val="00EC54F3"/>
    <w:rsid w:val="00EC6AD5"/>
    <w:rsid w:val="00ED086D"/>
    <w:rsid w:val="00EE200B"/>
    <w:rsid w:val="00EE462A"/>
    <w:rsid w:val="00EE4B5D"/>
    <w:rsid w:val="00EF2F37"/>
    <w:rsid w:val="00EF468B"/>
    <w:rsid w:val="00EF4F2A"/>
    <w:rsid w:val="00EF6D14"/>
    <w:rsid w:val="00EF71B5"/>
    <w:rsid w:val="00EF7388"/>
    <w:rsid w:val="00F0331B"/>
    <w:rsid w:val="00F039A2"/>
    <w:rsid w:val="00F04F2B"/>
    <w:rsid w:val="00F058B8"/>
    <w:rsid w:val="00F07543"/>
    <w:rsid w:val="00F128CA"/>
    <w:rsid w:val="00F13028"/>
    <w:rsid w:val="00F1634B"/>
    <w:rsid w:val="00F208F3"/>
    <w:rsid w:val="00F22392"/>
    <w:rsid w:val="00F238DF"/>
    <w:rsid w:val="00F31E0A"/>
    <w:rsid w:val="00F35942"/>
    <w:rsid w:val="00F41AA6"/>
    <w:rsid w:val="00F44884"/>
    <w:rsid w:val="00F44A2E"/>
    <w:rsid w:val="00F47206"/>
    <w:rsid w:val="00F51163"/>
    <w:rsid w:val="00F5236E"/>
    <w:rsid w:val="00F538ED"/>
    <w:rsid w:val="00F56B43"/>
    <w:rsid w:val="00F56F70"/>
    <w:rsid w:val="00F601F6"/>
    <w:rsid w:val="00F61053"/>
    <w:rsid w:val="00F62D6A"/>
    <w:rsid w:val="00F63A1B"/>
    <w:rsid w:val="00F67761"/>
    <w:rsid w:val="00F67FF1"/>
    <w:rsid w:val="00F76024"/>
    <w:rsid w:val="00F7764A"/>
    <w:rsid w:val="00F8045D"/>
    <w:rsid w:val="00F86383"/>
    <w:rsid w:val="00F90803"/>
    <w:rsid w:val="00F92F46"/>
    <w:rsid w:val="00F941D5"/>
    <w:rsid w:val="00F951FB"/>
    <w:rsid w:val="00F96275"/>
    <w:rsid w:val="00FA2539"/>
    <w:rsid w:val="00FA2555"/>
    <w:rsid w:val="00FA3E2A"/>
    <w:rsid w:val="00FB3448"/>
    <w:rsid w:val="00FB5230"/>
    <w:rsid w:val="00FB7A0D"/>
    <w:rsid w:val="00FB7A19"/>
    <w:rsid w:val="00FC2D66"/>
    <w:rsid w:val="00FC3DEE"/>
    <w:rsid w:val="00FC64CF"/>
    <w:rsid w:val="00FD2671"/>
    <w:rsid w:val="00FD3F9E"/>
    <w:rsid w:val="00FD4F76"/>
    <w:rsid w:val="00FD6F71"/>
    <w:rsid w:val="00FD7113"/>
    <w:rsid w:val="00FE22B9"/>
    <w:rsid w:val="00FE22D1"/>
    <w:rsid w:val="00FE494C"/>
    <w:rsid w:val="00FF0F28"/>
    <w:rsid w:val="00FF128F"/>
    <w:rsid w:val="00FF14FE"/>
    <w:rsid w:val="00FF27DF"/>
    <w:rsid w:val="00FF3CE9"/>
    <w:rsid w:val="00FF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CC8F52"/>
  <w15:chartTrackingRefBased/>
  <w15:docId w15:val="{5721EE0E-8766-42F2-87A6-7FF537A3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7269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316AE4"/>
    <w:pPr>
      <w:keepNext/>
      <w:numPr>
        <w:numId w:val="1"/>
      </w:numPr>
      <w:spacing w:before="120" w:after="12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316AE4"/>
    <w:pPr>
      <w:keepNext/>
      <w:numPr>
        <w:ilvl w:val="1"/>
        <w:numId w:val="1"/>
      </w:numPr>
      <w:spacing w:before="120" w:after="12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316AE4"/>
    <w:pPr>
      <w:keepNext/>
      <w:numPr>
        <w:ilvl w:val="2"/>
        <w:numId w:val="1"/>
      </w:numPr>
      <w:spacing w:before="120" w:after="120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</w:style>
  <w:style w:type="paragraph" w:styleId="Heading6">
    <w:name w:val="heading 6"/>
    <w:basedOn w:val="Normal"/>
    <w:next w:val="Normal"/>
    <w:qFormat/>
    <w:rsid w:val="00C456C4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456C4"/>
    <w:pPr>
      <w:spacing w:before="240" w:after="60"/>
      <w:outlineLvl w:val="6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rsid w:val="00316AE4"/>
    <w:rPr>
      <w:rFonts w:cs="Arial"/>
      <w:b/>
      <w:i/>
      <w:sz w:val="24"/>
      <w:szCs w:val="22"/>
      <w:lang w:val="hr-HR" w:eastAsia="hr-HR" w:bidi="ar-SA"/>
    </w:rPr>
  </w:style>
  <w:style w:type="paragraph" w:customStyle="1" w:styleId="Odlomak">
    <w:name w:val="Odlomak"/>
    <w:basedOn w:val="Normal"/>
    <w:rsid w:val="00955D55"/>
    <w:pPr>
      <w:keepNext/>
      <w:keepLines/>
      <w:spacing w:after="60"/>
    </w:pPr>
    <w:rPr>
      <w:b/>
      <w:snapToGrid w:val="0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lang w:val="en-US"/>
    </w:rPr>
  </w:style>
  <w:style w:type="paragraph" w:customStyle="1" w:styleId="Slijedi">
    <w:name w:val="Slijedi"/>
    <w:basedOn w:val="Naglasak"/>
    <w:rsid w:val="00EB2FF1"/>
    <w:pPr>
      <w:numPr>
        <w:numId w:val="5"/>
      </w:numPr>
    </w:pPr>
  </w:style>
  <w:style w:type="paragraph" w:customStyle="1" w:styleId="Naglasak">
    <w:name w:val="Naglasak"/>
    <w:basedOn w:val="Normal"/>
    <w:rsid w:val="00EB2FF1"/>
    <w:pPr>
      <w:numPr>
        <w:numId w:val="7"/>
      </w:numPr>
    </w:pPr>
    <w:rPr>
      <w:b/>
    </w:rPr>
  </w:style>
  <w:style w:type="paragraph" w:customStyle="1" w:styleId="Abc">
    <w:name w:val="Abc"/>
    <w:basedOn w:val="Normal"/>
    <w:pPr>
      <w:numPr>
        <w:numId w:val="2"/>
      </w:numPr>
      <w:tabs>
        <w:tab w:val="clear" w:pos="360"/>
      </w:tabs>
      <w:ind w:left="641" w:hanging="357"/>
    </w:pPr>
  </w:style>
  <w:style w:type="paragraph" w:customStyle="1" w:styleId="Autor">
    <w:name w:val="Autor"/>
    <w:basedOn w:val="Normal"/>
    <w:pPr>
      <w:pageBreakBefore/>
      <w:widowControl w:val="0"/>
      <w:jc w:val="right"/>
    </w:pPr>
    <w:rPr>
      <w:i/>
      <w:lang w:val="en-US"/>
    </w:rPr>
  </w:style>
  <w:style w:type="paragraph" w:customStyle="1" w:styleId="Program">
    <w:name w:val="Program"/>
    <w:rsid w:val="00F41AA6"/>
    <w:rPr>
      <w:rFonts w:ascii="Courier New" w:hAnsi="Courier New"/>
      <w:noProof/>
      <w:sz w:val="22"/>
      <w:lang w:val="en-GB" w:eastAsia="en-US"/>
    </w:rPr>
  </w:style>
  <w:style w:type="paragraph" w:customStyle="1" w:styleId="Nabrajanje">
    <w:name w:val="Nabrajanje"/>
    <w:basedOn w:val="Normal"/>
    <w:pPr>
      <w:numPr>
        <w:numId w:val="3"/>
      </w:numPr>
      <w:ind w:left="641" w:hanging="357"/>
    </w:pPr>
  </w:style>
  <w:style w:type="paragraph" w:customStyle="1" w:styleId="Naslovnica">
    <w:name w:val="Naslovnica"/>
    <w:basedOn w:val="Normal"/>
    <w:rsid w:val="00675978"/>
    <w:pPr>
      <w:jc w:val="center"/>
    </w:pPr>
    <w:rPr>
      <w:b/>
      <w:sz w:val="28"/>
    </w:rPr>
  </w:style>
  <w:style w:type="paragraph" w:customStyle="1" w:styleId="Natuknice">
    <w:name w:val="Natuknice"/>
    <w:basedOn w:val="Normal"/>
    <w:rsid w:val="004651A3"/>
    <w:pPr>
      <w:numPr>
        <w:numId w:val="8"/>
      </w:numPr>
      <w:tabs>
        <w:tab w:val="clear" w:pos="644"/>
        <w:tab w:val="left" w:pos="720"/>
      </w:tabs>
      <w:ind w:left="714" w:hanging="357"/>
    </w:pPr>
  </w:style>
  <w:style w:type="paragraph" w:customStyle="1" w:styleId="Naslov">
    <w:name w:val="Naslov"/>
    <w:basedOn w:val="Naslovnica"/>
    <w:rsid w:val="00FF0F28"/>
    <w:rPr>
      <w:sz w:val="36"/>
    </w:rPr>
  </w:style>
  <w:style w:type="character" w:customStyle="1" w:styleId="Original">
    <w:name w:val="Original"/>
    <w:basedOn w:val="DefaultParagraphFont"/>
    <w:rPr>
      <w:i/>
    </w:rPr>
  </w:style>
  <w:style w:type="character" w:customStyle="1" w:styleId="Primjer">
    <w:name w:val="Primjer"/>
    <w:basedOn w:val="DefaultParagraphFont"/>
    <w:rPr>
      <w:i/>
      <w:spacing w:val="0"/>
    </w:rPr>
  </w:style>
  <w:style w:type="paragraph" w:customStyle="1" w:styleId="Tablica">
    <w:name w:val="Tablica"/>
    <w:basedOn w:val="Normal"/>
    <w:pPr>
      <w:keepNext/>
      <w:keepLines/>
    </w:pPr>
    <w:rPr>
      <w:sz w:val="22"/>
    </w:rPr>
  </w:style>
  <w:style w:type="paragraph" w:styleId="Title">
    <w:name w:val="Title"/>
    <w:basedOn w:val="Normal"/>
    <w:qFormat/>
    <w:pPr>
      <w:spacing w:before="60" w:after="60"/>
      <w:jc w:val="center"/>
    </w:pPr>
    <w:rPr>
      <w:b/>
      <w:sz w:val="28"/>
    </w:rPr>
  </w:style>
  <w:style w:type="paragraph" w:styleId="Salutation">
    <w:name w:val="Salutation"/>
    <w:basedOn w:val="Normal"/>
    <w:next w:val="Normal"/>
  </w:style>
  <w:style w:type="paragraph" w:styleId="BodyText">
    <w:name w:val="Body Text"/>
    <w:basedOn w:val="Normal"/>
  </w:style>
  <w:style w:type="character" w:styleId="LineNumber">
    <w:name w:val="line number"/>
    <w:basedOn w:val="DefaultParagraphFont"/>
  </w:style>
  <w:style w:type="paragraph" w:customStyle="1" w:styleId="Zrno">
    <w:name w:val="Zrno"/>
    <w:basedOn w:val="Normal"/>
    <w:rsid w:val="00924F83"/>
    <w:pPr>
      <w:keepNext/>
      <w:numPr>
        <w:numId w:val="6"/>
      </w:numPr>
      <w:ind w:left="357" w:hanging="357"/>
    </w:pPr>
  </w:style>
  <w:style w:type="paragraph" w:customStyle="1" w:styleId="Natuknice2">
    <w:name w:val="Natuknice2"/>
    <w:basedOn w:val="Normal"/>
    <w:link w:val="Natuknice2Char"/>
    <w:rsid w:val="00582254"/>
    <w:pPr>
      <w:numPr>
        <w:ilvl w:val="2"/>
        <w:numId w:val="4"/>
      </w:numPr>
    </w:pPr>
    <w:rPr>
      <w:noProof/>
    </w:rPr>
  </w:style>
  <w:style w:type="character" w:customStyle="1" w:styleId="Natuknice2Char">
    <w:name w:val="Natuknice2 Char"/>
    <w:basedOn w:val="DefaultParagraphFont"/>
    <w:link w:val="Natuknice2"/>
    <w:rsid w:val="00582254"/>
    <w:rPr>
      <w:rFonts w:cs="Arial"/>
      <w:noProof/>
      <w:sz w:val="24"/>
      <w:szCs w:val="22"/>
      <w:lang w:val="hr-HR" w:eastAsia="hr-HR" w:bidi="ar-SA"/>
    </w:rPr>
  </w:style>
  <w:style w:type="paragraph" w:styleId="Header">
    <w:name w:val="header"/>
    <w:basedOn w:val="Normal"/>
    <w:rsid w:val="00BD63C0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paragraph" w:styleId="Footer">
    <w:name w:val="footer"/>
    <w:basedOn w:val="Normal"/>
    <w:rsid w:val="00BD63C0"/>
    <w:pPr>
      <w:tabs>
        <w:tab w:val="center" w:pos="4536"/>
        <w:tab w:val="right" w:pos="9072"/>
      </w:tabs>
    </w:pPr>
    <w:rPr>
      <w:rFonts w:ascii="Arial" w:hAnsi="Arial"/>
      <w:sz w:val="20"/>
    </w:rPr>
  </w:style>
  <w:style w:type="character" w:styleId="PageNumber">
    <w:name w:val="page number"/>
    <w:basedOn w:val="DefaultParagraphFont"/>
  </w:style>
  <w:style w:type="character" w:styleId="CommentReference">
    <w:name w:val="annotation reference"/>
    <w:basedOn w:val="DefaultParagraphFont"/>
    <w:semiHidden/>
    <w:rsid w:val="00450219"/>
    <w:rPr>
      <w:sz w:val="16"/>
      <w:szCs w:val="16"/>
    </w:rPr>
  </w:style>
  <w:style w:type="paragraph" w:styleId="CommentText">
    <w:name w:val="annotation text"/>
    <w:basedOn w:val="Normal"/>
    <w:semiHidden/>
    <w:rsid w:val="0045021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50219"/>
    <w:rPr>
      <w:b/>
      <w:bCs/>
    </w:rPr>
  </w:style>
  <w:style w:type="paragraph" w:styleId="BalloonText">
    <w:name w:val="Balloon Text"/>
    <w:basedOn w:val="Normal"/>
    <w:semiHidden/>
    <w:rsid w:val="0045021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0C2466"/>
    <w:pPr>
      <w:shd w:val="clear" w:color="auto" w:fill="000080"/>
    </w:pPr>
    <w:rPr>
      <w:rFonts w:ascii="Tahoma" w:hAnsi="Tahoma" w:cs="Tahoma"/>
    </w:rPr>
  </w:style>
  <w:style w:type="paragraph" w:styleId="TOC1">
    <w:name w:val="toc 1"/>
    <w:basedOn w:val="Normal"/>
    <w:next w:val="Normal"/>
    <w:autoRedefine/>
    <w:semiHidden/>
    <w:rsid w:val="004E7238"/>
  </w:style>
  <w:style w:type="paragraph" w:styleId="TOC2">
    <w:name w:val="toc 2"/>
    <w:basedOn w:val="Normal"/>
    <w:next w:val="Normal"/>
    <w:autoRedefine/>
    <w:semiHidden/>
    <w:rsid w:val="004E7238"/>
    <w:pPr>
      <w:ind w:left="240"/>
    </w:pPr>
  </w:style>
  <w:style w:type="paragraph" w:styleId="TOC3">
    <w:name w:val="toc 3"/>
    <w:basedOn w:val="Normal"/>
    <w:next w:val="Normal"/>
    <w:autoRedefine/>
    <w:semiHidden/>
    <w:rsid w:val="004E7238"/>
    <w:pPr>
      <w:ind w:left="480"/>
    </w:pPr>
  </w:style>
  <w:style w:type="character" w:styleId="Hyperlink">
    <w:name w:val="Hyperlink"/>
    <w:basedOn w:val="DefaultParagraphFont"/>
    <w:rsid w:val="004E7238"/>
    <w:rPr>
      <w:color w:val="0000FF"/>
      <w:u w:val="single"/>
    </w:rPr>
  </w:style>
  <w:style w:type="table" w:styleId="TableGrid">
    <w:name w:val="Table Grid"/>
    <w:basedOn w:val="TableNormal"/>
    <w:rsid w:val="009F6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026467"/>
    <w:rPr>
      <w:color w:val="800080"/>
      <w:u w:val="single"/>
    </w:rPr>
  </w:style>
  <w:style w:type="paragraph" w:styleId="NormalWeb">
    <w:name w:val="Normal (Web)"/>
    <w:basedOn w:val="Normal"/>
    <w:rsid w:val="00F07543"/>
    <w:pPr>
      <w:spacing w:before="100" w:beforeAutospacing="1" w:after="100" w:afterAutospacing="1"/>
    </w:pPr>
    <w:rPr>
      <w:rFonts w:eastAsia="MS Mincho"/>
      <w:lang w:val="en-US" w:eastAsia="ja-JP"/>
    </w:rPr>
  </w:style>
  <w:style w:type="paragraph" w:customStyle="1" w:styleId="Upute">
    <w:name w:val="Upute"/>
    <w:basedOn w:val="Normal"/>
    <w:rsid w:val="00B26C46"/>
    <w:rPr>
      <w:rFonts w:ascii="Arial" w:hAnsi="Arial"/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esi\OneDrive%20-%20fer.hr\NASTAVA\RIS\Predlo&#353;ci\SpecifikacijaDizaj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SpecifikacijaDizajna.dot</Template>
  <TotalTime>1</TotalTime>
  <Pages>4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Specifikacija dizajna</vt:lpstr>
    </vt:vector>
  </TitlesOfParts>
  <Manager>Krešimir Fertalj</Manager>
  <Company>FER</Company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Specifikacija dizajna</dc:title>
  <dc:subject>Predložak</dc:subject>
  <dc:creator>Krešimir Fertalj</dc:creator>
  <cp:keywords/>
  <cp:lastModifiedBy>Krešimir Fertalj</cp:lastModifiedBy>
  <cp:revision>1</cp:revision>
  <cp:lastPrinted>2004-04-22T16:55:00Z</cp:lastPrinted>
  <dcterms:created xsi:type="dcterms:W3CDTF">2022-02-27T22:06:00Z</dcterms:created>
  <dcterms:modified xsi:type="dcterms:W3CDTF">2022-02-27T22:07:00Z</dcterms:modified>
</cp:coreProperties>
</file>